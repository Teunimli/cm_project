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8595535"/>
        <w:docPartObj>
          <w:docPartGallery w:val="Cover Pages"/>
          <w:docPartUnique/>
        </w:docPartObj>
      </w:sdtPr>
      <w:sdtContent>
        <w:p w:rsidR="00D34B7C" w:rsidRPr="00E94029" w:rsidRDefault="00D34B7C">
          <w:r w:rsidRPr="00E94029">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9B5E9B"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sidRPr="00E94029">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p>
        <w:p w:rsidR="00D34B7C" w:rsidRPr="00E94029" w:rsidRDefault="00A434A1">
          <w:pPr>
            <w:rPr>
              <w:rFonts w:asciiTheme="majorHAnsi" w:eastAsiaTheme="majorEastAsia" w:hAnsiTheme="majorHAnsi" w:cstheme="majorBidi"/>
              <w:caps/>
              <w:color w:val="052F61" w:themeColor="accent1"/>
              <w:spacing w:val="14"/>
              <w:sz w:val="64"/>
              <w:szCs w:val="32"/>
            </w:rPr>
          </w:pPr>
          <w:r>
            <w:rPr>
              <w:noProof/>
            </w:rPr>
            <mc:AlternateContent>
              <mc:Choice Requires="wps">
                <w:drawing>
                  <wp:anchor distT="0" distB="0" distL="114300" distR="114300" simplePos="0" relativeHeight="251932672" behindDoc="0" locked="0" layoutInCell="1" allowOverlap="1">
                    <wp:simplePos x="0" y="0"/>
                    <wp:positionH relativeFrom="column">
                      <wp:posOffset>5113251</wp:posOffset>
                    </wp:positionH>
                    <wp:positionV relativeFrom="paragraph">
                      <wp:posOffset>8691476</wp:posOffset>
                    </wp:positionV>
                    <wp:extent cx="2142836" cy="277091"/>
                    <wp:effectExtent l="0" t="0" r="0" b="0"/>
                    <wp:wrapNone/>
                    <wp:docPr id="257" name="Tekstvak 257"/>
                    <wp:cNvGraphicFramePr/>
                    <a:graphic xmlns:a="http://schemas.openxmlformats.org/drawingml/2006/main">
                      <a:graphicData uri="http://schemas.microsoft.com/office/word/2010/wordprocessingShape">
                        <wps:wsp>
                          <wps:cNvSpPr txBox="1"/>
                          <wps:spPr>
                            <a:xfrm>
                              <a:off x="0" y="0"/>
                              <a:ext cx="2142836" cy="277091"/>
                            </a:xfrm>
                            <a:prstGeom prst="rect">
                              <a:avLst/>
                            </a:prstGeom>
                            <a:noFill/>
                            <a:ln w="6350">
                              <a:noFill/>
                            </a:ln>
                          </wps:spPr>
                          <wps:txbx>
                            <w:txbxContent>
                              <w:p w:rsidR="00A434A1" w:rsidRPr="00A434A1" w:rsidRDefault="00A434A1">
                                <w:pPr>
                                  <w:rPr>
                                    <w:color w:val="FFFFFF" w:themeColor="background1"/>
                                    <w:sz w:val="20"/>
                                  </w:rPr>
                                </w:pPr>
                                <w:r w:rsidRPr="00A434A1">
                                  <w:rPr>
                                    <w:color w:val="FFFFFF" w:themeColor="background1"/>
                                    <w:sz w:val="20"/>
                                  </w:rPr>
                                  <w:t>Datum: 17-06-2018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57" o:spid="_x0000_s1027" type="#_x0000_t202" style="position:absolute;margin-left:402.6pt;margin-top:684.35pt;width:168.75pt;height:21.8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" filled="f" stroked="f" strokeweight=".5pt">
                    <v:textbox>
                      <w:txbxContent>
                        <w:p w:rsidR="00A434A1" w:rsidRPr="00A434A1" w:rsidRDefault="00A434A1">
                          <w:pPr>
                            <w:rPr>
                              <w:color w:val="FFFFFF" w:themeColor="background1"/>
                              <w:sz w:val="20"/>
                            </w:rPr>
                          </w:pPr>
                          <w:r w:rsidRPr="00A434A1">
                            <w:rPr>
                              <w:color w:val="FFFFFF" w:themeColor="background1"/>
                              <w:sz w:val="20"/>
                            </w:rPr>
                            <w:t>Datum: 17-06-2018</w:t>
                          </w:r>
                        </w:p>
                      </w:txbxContent>
                    </v:textbox>
                  </v:shape>
                </w:pict>
              </mc:Fallback>
            </mc:AlternateContent>
          </w:r>
          <w:r w:rsidR="00D34B7C" w:rsidRPr="00E94029">
            <w:rPr>
              <w:noProof/>
            </w:rPr>
            <mc:AlternateContent>
              <mc:Choice Requires="wps">
                <w:drawing>
                  <wp:anchor distT="0" distB="0" distL="114300" distR="114300" simplePos="0" relativeHeight="251661312" behindDoc="0" locked="0" layoutInCell="1" allowOverlap="1">
                    <wp:simplePos x="0" y="0"/>
                    <wp:positionH relativeFrom="page">
                      <wp:posOffset>421005</wp:posOffset>
                    </wp:positionH>
                    <wp:positionV relativeFrom="page">
                      <wp:posOffset>6562725</wp:posOffset>
                    </wp:positionV>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7ED8" w:rsidRDefault="00257ED8">
                                <w:pPr>
                                  <w:pStyle w:val="Geenafstand"/>
                                  <w:jc w:val="right"/>
                                  <w:rPr>
                                    <w:color w:val="052F61" w:themeColor="accent1"/>
                                    <w:sz w:val="28"/>
                                    <w:szCs w:val="28"/>
                                  </w:rPr>
                                </w:pPr>
                                <w:r>
                                  <w:rPr>
                                    <w:color w:val="052F61"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257ED8" w:rsidRDefault="00257ED8">
                                    <w:pPr>
                                      <w:pStyle w:val="Geenafstand"/>
                                      <w:jc w:val="right"/>
                                      <w:rPr>
                                        <w:color w:val="595959" w:themeColor="text1" w:themeTint="A6"/>
                                        <w:sz w:val="20"/>
                                        <w:szCs w:val="20"/>
                                      </w:rPr>
                                    </w:pPr>
                                    <w:r>
                                      <w:rPr>
                                        <w:color w:val="595959" w:themeColor="text1" w:themeTint="A6"/>
                                        <w:sz w:val="20"/>
                                        <w:szCs w:val="20"/>
                                      </w:rPr>
                                      <w:t>In dit document worden de stappen uitgelegd die benodigd zijn om een connector aan te maken in Azure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8" type="#_x0000_t202" style="position:absolute;margin-left:33.15pt;margin-top:516.7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5hQ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" filled="f" stroked="f" strokeweight=".5pt">
                    <v:textbox style="mso-fit-shape-to-text:t" inset="126pt,0,54pt,0">
                      <w:txbxContent>
                        <w:p w:rsidR="00257ED8" w:rsidRDefault="00257ED8">
                          <w:pPr>
                            <w:pStyle w:val="Geenafstand"/>
                            <w:jc w:val="right"/>
                            <w:rPr>
                              <w:color w:val="052F61" w:themeColor="accent1"/>
                              <w:sz w:val="28"/>
                              <w:szCs w:val="28"/>
                            </w:rPr>
                          </w:pPr>
                          <w:r>
                            <w:rPr>
                              <w:color w:val="052F61"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257ED8" w:rsidRDefault="00257ED8">
                              <w:pPr>
                                <w:pStyle w:val="Geenafstand"/>
                                <w:jc w:val="right"/>
                                <w:rPr>
                                  <w:color w:val="595959" w:themeColor="text1" w:themeTint="A6"/>
                                  <w:sz w:val="20"/>
                                  <w:szCs w:val="20"/>
                                </w:rPr>
                              </w:pPr>
                              <w:r>
                                <w:rPr>
                                  <w:color w:val="595959" w:themeColor="text1" w:themeTint="A6"/>
                                  <w:sz w:val="20"/>
                                  <w:szCs w:val="20"/>
                                </w:rPr>
                                <w:t>In dit document worden de stappen uitgelegd die benodigd zijn om een connector aan te maken in Azure</w:t>
                              </w:r>
                            </w:p>
                          </w:sdtContent>
                        </w:sdt>
                      </w:txbxContent>
                    </v:textbox>
                    <w10:wrap type="square" anchorx="page" anchory="page"/>
                  </v:shape>
                </w:pict>
              </mc:Fallback>
            </mc:AlternateContent>
          </w:r>
          <w:r w:rsidR="00D34B7C" w:rsidRPr="00E94029">
            <w:rPr>
              <w:noProof/>
            </w:rPr>
            <mc:AlternateContent>
              <mc:Choice Requires="wps">
                <w:drawing>
                  <wp:anchor distT="0" distB="0" distL="114300" distR="114300" simplePos="0" relativeHeight="251664384" behindDoc="0" locked="0" layoutInCell="1" allowOverlap="1" wp14:anchorId="1DCF06BE" wp14:editId="2A427C38">
                    <wp:simplePos x="0" y="0"/>
                    <wp:positionH relativeFrom="column">
                      <wp:posOffset>-274320</wp:posOffset>
                    </wp:positionH>
                    <wp:positionV relativeFrom="paragraph">
                      <wp:posOffset>6927215</wp:posOffset>
                    </wp:positionV>
                    <wp:extent cx="7114540" cy="1722120"/>
                    <wp:effectExtent l="0" t="0" r="10160" b="11430"/>
                    <wp:wrapNone/>
                    <wp:docPr id="1" name="Tekstvak 1"/>
                    <wp:cNvGraphicFramePr/>
                    <a:graphic xmlns:a="http://schemas.openxmlformats.org/drawingml/2006/main">
                      <a:graphicData uri="http://schemas.microsoft.com/office/word/2010/wordprocessingShape">
                        <wps:wsp>
                          <wps:cNvSpPr txBox="1"/>
                          <wps:spPr>
                            <a:xfrm>
                              <a:off x="0" y="0"/>
                              <a:ext cx="7114540" cy="1722120"/>
                            </a:xfrm>
                            <a:prstGeom prst="rect">
                              <a:avLst/>
                            </a:prstGeom>
                            <a:noFill/>
                            <a:ln w="6350">
                              <a:solidFill>
                                <a:schemeClr val="bg1"/>
                              </a:solidFill>
                            </a:ln>
                          </wps:spPr>
                          <wps:txbx>
                            <w:txbxContent>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Nadia Karimi 2125326</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 xml:space="preserve">Ricky van den Berg 2124376 </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Teun Aarts 2127071</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Michael van Zundert 2124598</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 xml:space="preserve">Rik Basting 2130260 </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Kevin Gerretsen 2050253</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Ayman El Bouhazzaoui 2129613</w:t>
                                </w:r>
                              </w:p>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CF06BE" id="Tekstvak 1" o:spid="_x0000_s1029" type="#_x0000_t202" style="position:absolute;margin-left:-21.6pt;margin-top:545.45pt;width:560.2pt;height:135.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" filled="f" strokecolor="white [3212]" strokeweight=".5pt">
                    <v:textbox>
                      <w:txbxContent>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Nadia Karimi 2125326</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 xml:space="preserve">Ricky van den Berg 2124376 </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Teun Aarts 2127071</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Michael van Zundert 2124598</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 xml:space="preserve">Rik Basting 2130260 </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Kevin Gerretsen 2050253</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Ayman El Bouhazzaoui 2129613</w:t>
                          </w:r>
                        </w:p>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28"/>
                              <w:szCs w:val="28"/>
                            </w:rPr>
                          </w:pPr>
                        </w:p>
                      </w:txbxContent>
                    </v:textbox>
                  </v:shape>
                </w:pict>
              </mc:Fallback>
            </mc:AlternateContent>
          </w:r>
          <w:r w:rsidR="00D34B7C" w:rsidRPr="00E94029">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2217420</wp:posOffset>
                    </wp:positionV>
                    <wp:extent cx="7315200" cy="3638550"/>
                    <wp:effectExtent l="0" t="0" r="0" b="4445"/>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7ED8" w:rsidRPr="00D34B7C" w:rsidRDefault="00257ED8">
                                <w:pPr>
                                  <w:jc w:val="right"/>
                                  <w:rPr>
                                    <w:color w:val="052F61" w:themeColor="accent1"/>
                                    <w:sz w:val="80"/>
                                    <w:szCs w:val="80"/>
                                  </w:rPr>
                                </w:pPr>
                                <w:sdt>
                                  <w:sdtPr>
                                    <w:rPr>
                                      <w:caps/>
                                      <w:color w:val="052F61" w:themeColor="accent1"/>
                                      <w:sz w:val="80"/>
                                      <w:szCs w:val="80"/>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52F61" w:themeColor="accent1"/>
                                        <w:sz w:val="80"/>
                                        <w:szCs w:val="80"/>
                                      </w:rPr>
                                      <w:t>Gebruikers Handleiding</w:t>
                                    </w:r>
                                  </w:sdtContent>
                                </w:sdt>
                              </w:p>
                              <w:sdt>
                                <w:sdtPr>
                                  <w:rPr>
                                    <w:color w:val="404040" w:themeColor="text1" w:themeTint="BF"/>
                                    <w:sz w:val="40"/>
                                    <w:szCs w:val="40"/>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257ED8" w:rsidRPr="00D34B7C" w:rsidRDefault="00257ED8">
                                    <w:pPr>
                                      <w:jc w:val="right"/>
                                      <w:rPr>
                                        <w:smallCaps/>
                                        <w:color w:val="404040" w:themeColor="text1" w:themeTint="BF"/>
                                        <w:sz w:val="40"/>
                                        <w:szCs w:val="40"/>
                                      </w:rPr>
                                    </w:pPr>
                                    <w:r w:rsidRPr="00D34B7C">
                                      <w:rPr>
                                        <w:color w:val="404040" w:themeColor="text1" w:themeTint="BF"/>
                                        <w:sz w:val="40"/>
                                        <w:szCs w:val="40"/>
                                      </w:rPr>
                                      <w:t>Azure Logic Apps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30" type="#_x0000_t202" style="position:absolute;margin-left:0;margin-top:174.6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91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" filled="f" stroked="f" strokeweight=".5pt">
                    <v:textbox inset="126pt,0,54pt,0">
                      <w:txbxContent>
                        <w:p w:rsidR="00257ED8" w:rsidRPr="00D34B7C" w:rsidRDefault="00257ED8">
                          <w:pPr>
                            <w:jc w:val="right"/>
                            <w:rPr>
                              <w:color w:val="052F61" w:themeColor="accent1"/>
                              <w:sz w:val="80"/>
                              <w:szCs w:val="80"/>
                            </w:rPr>
                          </w:pPr>
                          <w:sdt>
                            <w:sdtPr>
                              <w:rPr>
                                <w:caps/>
                                <w:color w:val="052F61" w:themeColor="accent1"/>
                                <w:sz w:val="80"/>
                                <w:szCs w:val="80"/>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52F61" w:themeColor="accent1"/>
                                  <w:sz w:val="80"/>
                                  <w:szCs w:val="80"/>
                                </w:rPr>
                                <w:t>Gebruikers Handleiding</w:t>
                              </w:r>
                            </w:sdtContent>
                          </w:sdt>
                        </w:p>
                        <w:sdt>
                          <w:sdtPr>
                            <w:rPr>
                              <w:color w:val="404040" w:themeColor="text1" w:themeTint="BF"/>
                              <w:sz w:val="40"/>
                              <w:szCs w:val="40"/>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257ED8" w:rsidRPr="00D34B7C" w:rsidRDefault="00257ED8">
                              <w:pPr>
                                <w:jc w:val="right"/>
                                <w:rPr>
                                  <w:smallCaps/>
                                  <w:color w:val="404040" w:themeColor="text1" w:themeTint="BF"/>
                                  <w:sz w:val="40"/>
                                  <w:szCs w:val="40"/>
                                </w:rPr>
                              </w:pPr>
                              <w:r w:rsidRPr="00D34B7C">
                                <w:rPr>
                                  <w:color w:val="404040" w:themeColor="text1" w:themeTint="BF"/>
                                  <w:sz w:val="40"/>
                                  <w:szCs w:val="40"/>
                                </w:rPr>
                                <w:t>Azure Logic Apps</w:t>
                              </w:r>
                            </w:p>
                          </w:sdtContent>
                        </w:sdt>
                      </w:txbxContent>
                    </v:textbox>
                    <w10:wrap type="square" anchorx="margin" anchory="page"/>
                  </v:shape>
                </w:pict>
              </mc:Fallback>
            </mc:AlternateContent>
          </w:r>
          <w:r w:rsidR="00D34B7C" w:rsidRPr="00E94029">
            <w:br w:type="page"/>
          </w:r>
        </w:p>
      </w:sdtContent>
    </w:sdt>
    <w:p w:rsidR="009F5E2B" w:rsidRPr="00E94029" w:rsidRDefault="00F97770" w:rsidP="00F97770">
      <w:pPr>
        <w:pStyle w:val="Kop1"/>
      </w:pPr>
      <w:bookmarkStart w:id="0" w:name="_Toc516739886"/>
      <w:r w:rsidRPr="00E94029">
        <w:lastRenderedPageBreak/>
        <w:t>Voorwoord</w:t>
      </w:r>
      <w:bookmarkEnd w:id="0"/>
    </w:p>
    <w:p w:rsidR="00A434A1" w:rsidRDefault="00F97770" w:rsidP="00F97770">
      <w:r w:rsidRPr="00E94029">
        <w:t>In periode vier van de opleiding Informatica</w:t>
      </w:r>
      <w:r w:rsidR="00A434A1">
        <w:t xml:space="preserve"> op Avans Hogeschool</w:t>
      </w:r>
      <w:r w:rsidRPr="00E94029">
        <w:t xml:space="preserve"> werd aan ons gevraagd een opdracht uit te voeren voor het bedrijf CM gelegen in Breda. Jan-Willem, onze contactpersoon en opdrachtgever gaf ons de opdracht om een werkende connector en flow te maken voor hun bedrijf.</w:t>
      </w:r>
      <w:r w:rsidR="00EA7B0C" w:rsidRPr="00E94029">
        <w:t xml:space="preserve"> Er moet een aparte connector gemaakt worden voor voice, sms, number verification. We</w:t>
      </w:r>
      <w:r w:rsidRPr="00E94029">
        <w:t xml:space="preserve"> werden </w:t>
      </w:r>
      <w:r w:rsidR="00EA7B0C" w:rsidRPr="00E94029">
        <w:t xml:space="preserve">het gehele project begeleid door CM’s programmeurs die zijn gespecialiseerd in de genoemde endpoints. </w:t>
      </w:r>
    </w:p>
    <w:p w:rsidR="00F97770" w:rsidRPr="00E94029" w:rsidRDefault="00A434A1" w:rsidP="00F97770">
      <w:r>
        <w:tab/>
        <w:t xml:space="preserve">Deze gebruikershandleiding is </w:t>
      </w:r>
      <w:r w:rsidR="009F5D28">
        <w:t>bedoeld</w:t>
      </w:r>
      <w:r>
        <w:t xml:space="preserve"> voor de endpoints die wij hebben </w:t>
      </w:r>
      <w:r w:rsidR="00F9765E">
        <w:t>gemaakt</w:t>
      </w:r>
      <w:r>
        <w:t xml:space="preserve"> voor CM. We hebben de handleiding zo geschreven dat met iemand met minimale kennis over flow de connectors kan installeren. De handleiding is geschreven op 14 juni 2018 door: Nadia Karimi, Teun Aarts en Ricky van den Berg.</w:t>
      </w:r>
      <w:r w:rsidR="00EA7B0C" w:rsidRPr="00E94029">
        <w:tab/>
        <w:t>Wij willen Jan-Willem van Vugt, Remco</w:t>
      </w:r>
      <w:r w:rsidR="000071B9" w:rsidRPr="00E94029">
        <w:t xml:space="preserve"> van der Aa en </w:t>
      </w:r>
      <w:r w:rsidR="00262283" w:rsidRPr="00E94029">
        <w:t xml:space="preserve">Jory Geerts </w:t>
      </w:r>
      <w:r w:rsidR="000071B9" w:rsidRPr="00E94029">
        <w:t>bedanken voor het beantwoorden van onze vragen en hulp die ze ons hebben geboden. Ook willen wij CM bedanken voor de educatieve opdracht en dat we het jaar met voldoening hebben afgesloten.</w:t>
      </w:r>
    </w:p>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sdt>
      <w:sdtPr>
        <w:rPr>
          <w:rFonts w:asciiTheme="minorHAnsi" w:eastAsiaTheme="minorEastAsia" w:hAnsiTheme="minorHAnsi" w:cs="Times New Roman"/>
          <w:b w:val="0"/>
          <w:bCs w:val="0"/>
          <w:kern w:val="0"/>
          <w:sz w:val="24"/>
          <w:szCs w:val="24"/>
        </w:rPr>
        <w:id w:val="1475492483"/>
        <w:docPartObj>
          <w:docPartGallery w:val="Table of Contents"/>
          <w:docPartUnique/>
        </w:docPartObj>
      </w:sdtPr>
      <w:sdtContent>
        <w:p w:rsidR="000071B9" w:rsidRPr="00E94029" w:rsidRDefault="000071B9">
          <w:pPr>
            <w:pStyle w:val="Kopvaninhoudsopgave"/>
          </w:pPr>
          <w:r w:rsidRPr="00E94029">
            <w:t>Inhoudsopgave</w:t>
          </w:r>
        </w:p>
        <w:p w:rsidR="00DC42F3" w:rsidRDefault="000071B9">
          <w:pPr>
            <w:pStyle w:val="Inhopg1"/>
            <w:tabs>
              <w:tab w:val="right" w:leader="dot" w:pos="9881"/>
            </w:tabs>
            <w:rPr>
              <w:rFonts w:cstheme="minorBidi"/>
              <w:noProof/>
              <w:sz w:val="22"/>
              <w:szCs w:val="22"/>
              <w:lang w:eastAsia="nl-NL"/>
            </w:rPr>
          </w:pPr>
          <w:r w:rsidRPr="00E94029">
            <w:rPr>
              <w:b/>
              <w:bCs/>
            </w:rPr>
            <w:fldChar w:fldCharType="begin"/>
          </w:r>
          <w:r w:rsidRPr="00E94029">
            <w:rPr>
              <w:b/>
              <w:bCs/>
            </w:rPr>
            <w:instrText xml:space="preserve"> TOC \o "1-3" \h \z \u </w:instrText>
          </w:r>
          <w:r w:rsidRPr="00E94029">
            <w:rPr>
              <w:b/>
              <w:bCs/>
            </w:rPr>
            <w:fldChar w:fldCharType="separate"/>
          </w:r>
          <w:hyperlink w:anchor="_Toc516739886" w:history="1">
            <w:r w:rsidR="00DC42F3" w:rsidRPr="003C766C">
              <w:rPr>
                <w:rStyle w:val="Hyperlink"/>
                <w:noProof/>
              </w:rPr>
              <w:t>Voorwoord</w:t>
            </w:r>
            <w:r w:rsidR="00DC42F3">
              <w:rPr>
                <w:noProof/>
                <w:webHidden/>
              </w:rPr>
              <w:tab/>
            </w:r>
            <w:r w:rsidR="00DC42F3">
              <w:rPr>
                <w:noProof/>
                <w:webHidden/>
              </w:rPr>
              <w:fldChar w:fldCharType="begin"/>
            </w:r>
            <w:r w:rsidR="00DC42F3">
              <w:rPr>
                <w:noProof/>
                <w:webHidden/>
              </w:rPr>
              <w:instrText xml:space="preserve"> PAGEREF _Toc516739886 \h </w:instrText>
            </w:r>
            <w:r w:rsidR="00DC42F3">
              <w:rPr>
                <w:noProof/>
                <w:webHidden/>
              </w:rPr>
            </w:r>
            <w:r w:rsidR="00DC42F3">
              <w:rPr>
                <w:noProof/>
                <w:webHidden/>
              </w:rPr>
              <w:fldChar w:fldCharType="separate"/>
            </w:r>
            <w:r w:rsidR="00DC42F3">
              <w:rPr>
                <w:noProof/>
                <w:webHidden/>
              </w:rPr>
              <w:t>1</w:t>
            </w:r>
            <w:r w:rsidR="00DC42F3">
              <w:rPr>
                <w:noProof/>
                <w:webHidden/>
              </w:rPr>
              <w:fldChar w:fldCharType="end"/>
            </w:r>
          </w:hyperlink>
        </w:p>
        <w:p w:rsidR="00DC42F3" w:rsidRDefault="00DC42F3">
          <w:pPr>
            <w:pStyle w:val="Inhopg1"/>
            <w:tabs>
              <w:tab w:val="right" w:leader="dot" w:pos="9881"/>
            </w:tabs>
            <w:rPr>
              <w:rFonts w:cstheme="minorBidi"/>
              <w:noProof/>
              <w:sz w:val="22"/>
              <w:szCs w:val="22"/>
              <w:lang w:eastAsia="nl-NL"/>
            </w:rPr>
          </w:pPr>
          <w:hyperlink w:anchor="_Toc516739887" w:history="1">
            <w:r w:rsidRPr="003C766C">
              <w:rPr>
                <w:rStyle w:val="Hyperlink"/>
                <w:noProof/>
              </w:rPr>
              <w:t>1 Inleiding</w:t>
            </w:r>
            <w:r>
              <w:rPr>
                <w:noProof/>
                <w:webHidden/>
              </w:rPr>
              <w:tab/>
            </w:r>
            <w:r>
              <w:rPr>
                <w:noProof/>
                <w:webHidden/>
              </w:rPr>
              <w:fldChar w:fldCharType="begin"/>
            </w:r>
            <w:r>
              <w:rPr>
                <w:noProof/>
                <w:webHidden/>
              </w:rPr>
              <w:instrText xml:space="preserve"> PAGEREF _Toc516739887 \h </w:instrText>
            </w:r>
            <w:r>
              <w:rPr>
                <w:noProof/>
                <w:webHidden/>
              </w:rPr>
            </w:r>
            <w:r>
              <w:rPr>
                <w:noProof/>
                <w:webHidden/>
              </w:rPr>
              <w:fldChar w:fldCharType="separate"/>
            </w:r>
            <w:r>
              <w:rPr>
                <w:noProof/>
                <w:webHidden/>
              </w:rPr>
              <w:t>3</w:t>
            </w:r>
            <w:r>
              <w:rPr>
                <w:noProof/>
                <w:webHidden/>
              </w:rPr>
              <w:fldChar w:fldCharType="end"/>
            </w:r>
          </w:hyperlink>
        </w:p>
        <w:p w:rsidR="00DC42F3" w:rsidRDefault="00DC42F3">
          <w:pPr>
            <w:pStyle w:val="Inhopg1"/>
            <w:tabs>
              <w:tab w:val="right" w:leader="dot" w:pos="9881"/>
            </w:tabs>
            <w:rPr>
              <w:rFonts w:cstheme="minorBidi"/>
              <w:noProof/>
              <w:sz w:val="22"/>
              <w:szCs w:val="22"/>
              <w:lang w:eastAsia="nl-NL"/>
            </w:rPr>
          </w:pPr>
          <w:hyperlink w:anchor="_Toc516739888" w:history="1">
            <w:r w:rsidRPr="003C766C">
              <w:rPr>
                <w:rStyle w:val="Hyperlink"/>
                <w:noProof/>
              </w:rPr>
              <w:t>2 Voice connector</w:t>
            </w:r>
            <w:r>
              <w:rPr>
                <w:noProof/>
                <w:webHidden/>
              </w:rPr>
              <w:tab/>
            </w:r>
            <w:r>
              <w:rPr>
                <w:noProof/>
                <w:webHidden/>
              </w:rPr>
              <w:fldChar w:fldCharType="begin"/>
            </w:r>
            <w:r>
              <w:rPr>
                <w:noProof/>
                <w:webHidden/>
              </w:rPr>
              <w:instrText xml:space="preserve"> PAGEREF _Toc516739888 \h </w:instrText>
            </w:r>
            <w:r>
              <w:rPr>
                <w:noProof/>
                <w:webHidden/>
              </w:rPr>
            </w:r>
            <w:r>
              <w:rPr>
                <w:noProof/>
                <w:webHidden/>
              </w:rPr>
              <w:fldChar w:fldCharType="separate"/>
            </w:r>
            <w:r>
              <w:rPr>
                <w:noProof/>
                <w:webHidden/>
              </w:rPr>
              <w:t>4</w:t>
            </w:r>
            <w:r>
              <w:rPr>
                <w:noProof/>
                <w:webHidden/>
              </w:rPr>
              <w:fldChar w:fldCharType="end"/>
            </w:r>
          </w:hyperlink>
        </w:p>
        <w:p w:rsidR="00DC42F3" w:rsidRDefault="00DC42F3">
          <w:pPr>
            <w:pStyle w:val="Inhopg2"/>
            <w:tabs>
              <w:tab w:val="right" w:leader="dot" w:pos="9881"/>
            </w:tabs>
            <w:rPr>
              <w:rFonts w:cstheme="minorBidi"/>
              <w:noProof/>
              <w:sz w:val="22"/>
              <w:szCs w:val="22"/>
              <w:lang w:eastAsia="nl-NL"/>
            </w:rPr>
          </w:pPr>
          <w:hyperlink w:anchor="_Toc516739889" w:history="1">
            <w:r w:rsidRPr="003C766C">
              <w:rPr>
                <w:rStyle w:val="Hyperlink"/>
                <w:noProof/>
              </w:rPr>
              <w:t>Deel 1: Aanmaken van een connector</w:t>
            </w:r>
            <w:r>
              <w:rPr>
                <w:noProof/>
                <w:webHidden/>
              </w:rPr>
              <w:tab/>
            </w:r>
            <w:r>
              <w:rPr>
                <w:noProof/>
                <w:webHidden/>
              </w:rPr>
              <w:fldChar w:fldCharType="begin"/>
            </w:r>
            <w:r>
              <w:rPr>
                <w:noProof/>
                <w:webHidden/>
              </w:rPr>
              <w:instrText xml:space="preserve"> PAGEREF _Toc516739889 \h </w:instrText>
            </w:r>
            <w:r>
              <w:rPr>
                <w:noProof/>
                <w:webHidden/>
              </w:rPr>
            </w:r>
            <w:r>
              <w:rPr>
                <w:noProof/>
                <w:webHidden/>
              </w:rPr>
              <w:fldChar w:fldCharType="separate"/>
            </w:r>
            <w:r>
              <w:rPr>
                <w:noProof/>
                <w:webHidden/>
              </w:rPr>
              <w:t>4</w:t>
            </w:r>
            <w:r>
              <w:rPr>
                <w:noProof/>
                <w:webHidden/>
              </w:rPr>
              <w:fldChar w:fldCharType="end"/>
            </w:r>
          </w:hyperlink>
        </w:p>
        <w:p w:rsidR="00DC42F3" w:rsidRDefault="00DC42F3">
          <w:pPr>
            <w:pStyle w:val="Inhopg2"/>
            <w:tabs>
              <w:tab w:val="right" w:leader="dot" w:pos="9881"/>
            </w:tabs>
            <w:rPr>
              <w:rFonts w:cstheme="minorBidi"/>
              <w:noProof/>
              <w:sz w:val="22"/>
              <w:szCs w:val="22"/>
              <w:lang w:eastAsia="nl-NL"/>
            </w:rPr>
          </w:pPr>
          <w:hyperlink w:anchor="_Toc516739890" w:history="1">
            <w:r w:rsidRPr="003C766C">
              <w:rPr>
                <w:rStyle w:val="Hyperlink"/>
                <w:noProof/>
              </w:rPr>
              <w:t>Deel 2: Custom connector configureren</w:t>
            </w:r>
            <w:r>
              <w:rPr>
                <w:noProof/>
                <w:webHidden/>
              </w:rPr>
              <w:tab/>
            </w:r>
            <w:r>
              <w:rPr>
                <w:noProof/>
                <w:webHidden/>
              </w:rPr>
              <w:fldChar w:fldCharType="begin"/>
            </w:r>
            <w:r>
              <w:rPr>
                <w:noProof/>
                <w:webHidden/>
              </w:rPr>
              <w:instrText xml:space="preserve"> PAGEREF _Toc516739890 \h </w:instrText>
            </w:r>
            <w:r>
              <w:rPr>
                <w:noProof/>
                <w:webHidden/>
              </w:rPr>
            </w:r>
            <w:r>
              <w:rPr>
                <w:noProof/>
                <w:webHidden/>
              </w:rPr>
              <w:fldChar w:fldCharType="separate"/>
            </w:r>
            <w:r>
              <w:rPr>
                <w:noProof/>
                <w:webHidden/>
              </w:rPr>
              <w:t>6</w:t>
            </w:r>
            <w:r>
              <w:rPr>
                <w:noProof/>
                <w:webHidden/>
              </w:rPr>
              <w:fldChar w:fldCharType="end"/>
            </w:r>
          </w:hyperlink>
        </w:p>
        <w:p w:rsidR="00DC42F3" w:rsidRDefault="00DC42F3">
          <w:pPr>
            <w:pStyle w:val="Inhopg1"/>
            <w:tabs>
              <w:tab w:val="right" w:leader="dot" w:pos="9881"/>
            </w:tabs>
            <w:rPr>
              <w:rFonts w:cstheme="minorBidi"/>
              <w:noProof/>
              <w:sz w:val="22"/>
              <w:szCs w:val="22"/>
              <w:lang w:eastAsia="nl-NL"/>
            </w:rPr>
          </w:pPr>
          <w:hyperlink w:anchor="_Toc516739891" w:history="1">
            <w:r w:rsidRPr="003C766C">
              <w:rPr>
                <w:rStyle w:val="Hyperlink"/>
                <w:noProof/>
              </w:rPr>
              <w:t>3 Number verific</w:t>
            </w:r>
            <w:r w:rsidRPr="003C766C">
              <w:rPr>
                <w:rStyle w:val="Hyperlink"/>
                <w:noProof/>
              </w:rPr>
              <w:t>a</w:t>
            </w:r>
            <w:r w:rsidRPr="003C766C">
              <w:rPr>
                <w:rStyle w:val="Hyperlink"/>
                <w:noProof/>
              </w:rPr>
              <w:t>toin</w:t>
            </w:r>
            <w:r>
              <w:rPr>
                <w:noProof/>
                <w:webHidden/>
              </w:rPr>
              <w:tab/>
            </w:r>
            <w:r>
              <w:rPr>
                <w:noProof/>
                <w:webHidden/>
              </w:rPr>
              <w:fldChar w:fldCharType="begin"/>
            </w:r>
            <w:r>
              <w:rPr>
                <w:noProof/>
                <w:webHidden/>
              </w:rPr>
              <w:instrText xml:space="preserve"> PAGEREF _Toc516739891 \h </w:instrText>
            </w:r>
            <w:r>
              <w:rPr>
                <w:noProof/>
                <w:webHidden/>
              </w:rPr>
            </w:r>
            <w:r>
              <w:rPr>
                <w:noProof/>
                <w:webHidden/>
              </w:rPr>
              <w:fldChar w:fldCharType="separate"/>
            </w:r>
            <w:r>
              <w:rPr>
                <w:noProof/>
                <w:webHidden/>
              </w:rPr>
              <w:t>13</w:t>
            </w:r>
            <w:r>
              <w:rPr>
                <w:noProof/>
                <w:webHidden/>
              </w:rPr>
              <w:fldChar w:fldCharType="end"/>
            </w:r>
          </w:hyperlink>
        </w:p>
        <w:p w:rsidR="00DC42F3" w:rsidRDefault="00DC42F3">
          <w:pPr>
            <w:pStyle w:val="Inhopg2"/>
            <w:tabs>
              <w:tab w:val="right" w:leader="dot" w:pos="9881"/>
            </w:tabs>
            <w:rPr>
              <w:rFonts w:cstheme="minorBidi"/>
              <w:noProof/>
              <w:sz w:val="22"/>
              <w:szCs w:val="22"/>
              <w:lang w:eastAsia="nl-NL"/>
            </w:rPr>
          </w:pPr>
          <w:hyperlink w:anchor="_Toc516739892" w:history="1">
            <w:r w:rsidRPr="003C766C">
              <w:rPr>
                <w:rStyle w:val="Hyperlink"/>
                <w:noProof/>
              </w:rPr>
              <w:t>Deel 1: Aanmaken van een nieuwe connector</w:t>
            </w:r>
            <w:r>
              <w:rPr>
                <w:noProof/>
                <w:webHidden/>
              </w:rPr>
              <w:tab/>
            </w:r>
            <w:r>
              <w:rPr>
                <w:noProof/>
                <w:webHidden/>
              </w:rPr>
              <w:fldChar w:fldCharType="begin"/>
            </w:r>
            <w:r>
              <w:rPr>
                <w:noProof/>
                <w:webHidden/>
              </w:rPr>
              <w:instrText xml:space="preserve"> PAGEREF _Toc516739892 \h </w:instrText>
            </w:r>
            <w:r>
              <w:rPr>
                <w:noProof/>
                <w:webHidden/>
              </w:rPr>
            </w:r>
            <w:r>
              <w:rPr>
                <w:noProof/>
                <w:webHidden/>
              </w:rPr>
              <w:fldChar w:fldCharType="separate"/>
            </w:r>
            <w:r>
              <w:rPr>
                <w:noProof/>
                <w:webHidden/>
              </w:rPr>
              <w:t>13</w:t>
            </w:r>
            <w:r>
              <w:rPr>
                <w:noProof/>
                <w:webHidden/>
              </w:rPr>
              <w:fldChar w:fldCharType="end"/>
            </w:r>
          </w:hyperlink>
        </w:p>
        <w:p w:rsidR="00DC42F3" w:rsidRDefault="00DC42F3">
          <w:pPr>
            <w:pStyle w:val="Inhopg2"/>
            <w:tabs>
              <w:tab w:val="right" w:leader="dot" w:pos="9881"/>
            </w:tabs>
            <w:rPr>
              <w:rFonts w:cstheme="minorBidi"/>
              <w:noProof/>
              <w:sz w:val="22"/>
              <w:szCs w:val="22"/>
              <w:lang w:eastAsia="nl-NL"/>
            </w:rPr>
          </w:pPr>
          <w:hyperlink w:anchor="_Toc516739893" w:history="1">
            <w:r w:rsidRPr="003C766C">
              <w:rPr>
                <w:rStyle w:val="Hyperlink"/>
                <w:noProof/>
              </w:rPr>
              <w:t>Deel 2: Custom connector configureren</w:t>
            </w:r>
            <w:r>
              <w:rPr>
                <w:noProof/>
                <w:webHidden/>
              </w:rPr>
              <w:tab/>
            </w:r>
            <w:r>
              <w:rPr>
                <w:noProof/>
                <w:webHidden/>
              </w:rPr>
              <w:fldChar w:fldCharType="begin"/>
            </w:r>
            <w:r>
              <w:rPr>
                <w:noProof/>
                <w:webHidden/>
              </w:rPr>
              <w:instrText xml:space="preserve"> PAGEREF _Toc516739893 \h </w:instrText>
            </w:r>
            <w:r>
              <w:rPr>
                <w:noProof/>
                <w:webHidden/>
              </w:rPr>
            </w:r>
            <w:r>
              <w:rPr>
                <w:noProof/>
                <w:webHidden/>
              </w:rPr>
              <w:fldChar w:fldCharType="separate"/>
            </w:r>
            <w:r>
              <w:rPr>
                <w:noProof/>
                <w:webHidden/>
              </w:rPr>
              <w:t>15</w:t>
            </w:r>
            <w:r>
              <w:rPr>
                <w:noProof/>
                <w:webHidden/>
              </w:rPr>
              <w:fldChar w:fldCharType="end"/>
            </w:r>
          </w:hyperlink>
        </w:p>
        <w:p w:rsidR="00DC42F3" w:rsidRDefault="00DC42F3">
          <w:pPr>
            <w:pStyle w:val="Inhopg1"/>
            <w:tabs>
              <w:tab w:val="right" w:leader="dot" w:pos="9881"/>
            </w:tabs>
            <w:rPr>
              <w:rFonts w:cstheme="minorBidi"/>
              <w:noProof/>
              <w:sz w:val="22"/>
              <w:szCs w:val="22"/>
              <w:lang w:eastAsia="nl-NL"/>
            </w:rPr>
          </w:pPr>
          <w:hyperlink w:anchor="_Toc516739894" w:history="1">
            <w:r w:rsidRPr="003C766C">
              <w:rPr>
                <w:rStyle w:val="Hyperlink"/>
                <w:noProof/>
              </w:rPr>
              <w:t>4 SMS connector</w:t>
            </w:r>
            <w:r>
              <w:rPr>
                <w:noProof/>
                <w:webHidden/>
              </w:rPr>
              <w:tab/>
            </w:r>
            <w:r>
              <w:rPr>
                <w:noProof/>
                <w:webHidden/>
              </w:rPr>
              <w:fldChar w:fldCharType="begin"/>
            </w:r>
            <w:r>
              <w:rPr>
                <w:noProof/>
                <w:webHidden/>
              </w:rPr>
              <w:instrText xml:space="preserve"> PAGEREF _Toc516739894 \h </w:instrText>
            </w:r>
            <w:r>
              <w:rPr>
                <w:noProof/>
                <w:webHidden/>
              </w:rPr>
            </w:r>
            <w:r>
              <w:rPr>
                <w:noProof/>
                <w:webHidden/>
              </w:rPr>
              <w:fldChar w:fldCharType="separate"/>
            </w:r>
            <w:r>
              <w:rPr>
                <w:noProof/>
                <w:webHidden/>
              </w:rPr>
              <w:t>22</w:t>
            </w:r>
            <w:r>
              <w:rPr>
                <w:noProof/>
                <w:webHidden/>
              </w:rPr>
              <w:fldChar w:fldCharType="end"/>
            </w:r>
          </w:hyperlink>
        </w:p>
        <w:p w:rsidR="00DC42F3" w:rsidRDefault="00DC42F3">
          <w:pPr>
            <w:pStyle w:val="Inhopg2"/>
            <w:tabs>
              <w:tab w:val="right" w:leader="dot" w:pos="9881"/>
            </w:tabs>
            <w:rPr>
              <w:rFonts w:cstheme="minorBidi"/>
              <w:noProof/>
              <w:sz w:val="22"/>
              <w:szCs w:val="22"/>
              <w:lang w:eastAsia="nl-NL"/>
            </w:rPr>
          </w:pPr>
          <w:hyperlink w:anchor="_Toc516739895" w:history="1">
            <w:r w:rsidRPr="003C766C">
              <w:rPr>
                <w:rStyle w:val="Hyperlink"/>
                <w:noProof/>
              </w:rPr>
              <w:t>Deel 1: Aanmaken van een nieuwe connector</w:t>
            </w:r>
            <w:r>
              <w:rPr>
                <w:noProof/>
                <w:webHidden/>
              </w:rPr>
              <w:tab/>
            </w:r>
            <w:r>
              <w:rPr>
                <w:noProof/>
                <w:webHidden/>
              </w:rPr>
              <w:fldChar w:fldCharType="begin"/>
            </w:r>
            <w:r>
              <w:rPr>
                <w:noProof/>
                <w:webHidden/>
              </w:rPr>
              <w:instrText xml:space="preserve"> PAGEREF _Toc516739895 \h </w:instrText>
            </w:r>
            <w:r>
              <w:rPr>
                <w:noProof/>
                <w:webHidden/>
              </w:rPr>
            </w:r>
            <w:r>
              <w:rPr>
                <w:noProof/>
                <w:webHidden/>
              </w:rPr>
              <w:fldChar w:fldCharType="separate"/>
            </w:r>
            <w:r>
              <w:rPr>
                <w:noProof/>
                <w:webHidden/>
              </w:rPr>
              <w:t>23</w:t>
            </w:r>
            <w:r>
              <w:rPr>
                <w:noProof/>
                <w:webHidden/>
              </w:rPr>
              <w:fldChar w:fldCharType="end"/>
            </w:r>
          </w:hyperlink>
        </w:p>
        <w:p w:rsidR="00DC42F3" w:rsidRDefault="00DC42F3">
          <w:pPr>
            <w:pStyle w:val="Inhopg2"/>
            <w:tabs>
              <w:tab w:val="right" w:leader="dot" w:pos="9881"/>
            </w:tabs>
            <w:rPr>
              <w:rFonts w:cstheme="minorBidi"/>
              <w:noProof/>
              <w:sz w:val="22"/>
              <w:szCs w:val="22"/>
              <w:lang w:eastAsia="nl-NL"/>
            </w:rPr>
          </w:pPr>
          <w:hyperlink w:anchor="_Toc516739896" w:history="1">
            <w:r w:rsidRPr="003C766C">
              <w:rPr>
                <w:rStyle w:val="Hyperlink"/>
                <w:noProof/>
              </w:rPr>
              <w:t>Deel 2: Custom connector configureren</w:t>
            </w:r>
            <w:r>
              <w:rPr>
                <w:noProof/>
                <w:webHidden/>
              </w:rPr>
              <w:tab/>
            </w:r>
            <w:r>
              <w:rPr>
                <w:noProof/>
                <w:webHidden/>
              </w:rPr>
              <w:fldChar w:fldCharType="begin"/>
            </w:r>
            <w:r>
              <w:rPr>
                <w:noProof/>
                <w:webHidden/>
              </w:rPr>
              <w:instrText xml:space="preserve"> PAGEREF _Toc516739896 \h </w:instrText>
            </w:r>
            <w:r>
              <w:rPr>
                <w:noProof/>
                <w:webHidden/>
              </w:rPr>
            </w:r>
            <w:r>
              <w:rPr>
                <w:noProof/>
                <w:webHidden/>
              </w:rPr>
              <w:fldChar w:fldCharType="separate"/>
            </w:r>
            <w:r>
              <w:rPr>
                <w:noProof/>
                <w:webHidden/>
              </w:rPr>
              <w:t>25</w:t>
            </w:r>
            <w:r>
              <w:rPr>
                <w:noProof/>
                <w:webHidden/>
              </w:rPr>
              <w:fldChar w:fldCharType="end"/>
            </w:r>
          </w:hyperlink>
        </w:p>
        <w:p w:rsidR="000071B9" w:rsidRPr="00E94029" w:rsidRDefault="000071B9">
          <w:r w:rsidRPr="00E94029">
            <w:rPr>
              <w:b/>
              <w:bCs/>
            </w:rPr>
            <w:fldChar w:fldCharType="end"/>
          </w:r>
        </w:p>
      </w:sdtContent>
    </w:sdt>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604DF2" w:rsidRPr="00E94029" w:rsidRDefault="00604DF2" w:rsidP="00F97770"/>
    <w:p w:rsidR="00604DF2" w:rsidRDefault="00604DF2" w:rsidP="00F97770"/>
    <w:p w:rsidR="00AC424B" w:rsidRPr="00E94029" w:rsidRDefault="00AC424B" w:rsidP="00F97770"/>
    <w:p w:rsidR="00604DF2" w:rsidRPr="00E94029" w:rsidRDefault="00F5558D" w:rsidP="00604DF2">
      <w:pPr>
        <w:pStyle w:val="Kop1"/>
      </w:pPr>
      <w:bookmarkStart w:id="1" w:name="_Toc516739887"/>
      <w:r w:rsidRPr="00E94029">
        <w:lastRenderedPageBreak/>
        <w:t xml:space="preserve">1 </w:t>
      </w:r>
      <w:r w:rsidR="00604DF2" w:rsidRPr="00E94029">
        <w:t>Inleiding</w:t>
      </w:r>
      <w:bookmarkEnd w:id="1"/>
    </w:p>
    <w:p w:rsidR="00AC7E48" w:rsidRPr="00E94029" w:rsidRDefault="00AC7E48" w:rsidP="00AC7E48"/>
    <w:p w:rsidR="00C37D2A" w:rsidRPr="00E94029" w:rsidRDefault="00604DF2" w:rsidP="00604DF2">
      <w:pPr>
        <w:pStyle w:val="Geenafstand"/>
      </w:pPr>
      <w:r w:rsidRPr="00E94029">
        <w:t xml:space="preserve">CM is een communicatief bedrijf die er naar streeft om communicatie tussen bedrijven en consumenten te verbeteren. </w:t>
      </w:r>
      <w:r w:rsidR="00C37D2A" w:rsidRPr="00E94029">
        <w:t xml:space="preserve">CM heeft een opdracht gegeven om het gebruik van hun producten makkelijker te maken door connectors en flows te maken in Microsoft Flow. </w:t>
      </w:r>
      <w:r w:rsidR="00FF0D11" w:rsidRPr="00E94029">
        <w:t xml:space="preserve">Flows zijn geautomatiseerde werkstromen van apps </w:t>
      </w:r>
      <w:r w:rsidR="00AE21E7" w:rsidRPr="00E94029">
        <w:t>of</w:t>
      </w:r>
      <w:r w:rsidR="00FF0D11" w:rsidRPr="00E94029">
        <w:t xml:space="preserve"> services</w:t>
      </w:r>
      <w:r w:rsidR="00AE21E7" w:rsidRPr="00E94029">
        <w:t xml:space="preserve"> die onder andere bestanden synchroniseren, meldingen ontvangen en gegevens verzamelen. Connectors verbinden de flows met die gewenste app of service</w:t>
      </w:r>
      <w:r w:rsidR="00C37D2A" w:rsidRPr="00E94029">
        <w:tab/>
      </w:r>
      <w:r w:rsidR="00C37D2A" w:rsidRPr="00E94029">
        <w:tab/>
      </w:r>
      <w:r w:rsidR="00C37D2A" w:rsidRPr="00E94029">
        <w:tab/>
      </w:r>
      <w:r w:rsidR="00C37D2A" w:rsidRPr="00E94029">
        <w:tab/>
      </w:r>
      <w:r w:rsidR="00C37D2A" w:rsidRPr="00E94029">
        <w:tab/>
      </w:r>
      <w:r w:rsidR="00C37D2A" w:rsidRPr="00E94029">
        <w:tab/>
      </w:r>
      <w:r w:rsidR="00C37D2A" w:rsidRPr="00E94029">
        <w:tab/>
      </w:r>
      <w:r w:rsidR="00C37D2A" w:rsidRPr="00E94029">
        <w:tab/>
      </w:r>
      <w:r w:rsidR="00AE21E7" w:rsidRPr="00E94029">
        <w:tab/>
      </w:r>
      <w:r w:rsidR="00AE21E7" w:rsidRPr="00E94029">
        <w:tab/>
      </w:r>
      <w:r w:rsidR="00AE21E7" w:rsidRPr="00E94029">
        <w:tab/>
      </w:r>
      <w:r w:rsidR="00AE21E7" w:rsidRPr="00E94029">
        <w:tab/>
      </w:r>
      <w:r w:rsidR="00C37D2A" w:rsidRPr="00E94029">
        <w:tab/>
        <w:t xml:space="preserve">Het probleem is dat het configureren van </w:t>
      </w:r>
      <w:r w:rsidR="00C46DD0">
        <w:t>de</w:t>
      </w:r>
      <w:r w:rsidR="00C37D2A" w:rsidRPr="00E94029">
        <w:t xml:space="preserve"> connectors lastig te begrijpen kan zijn.</w:t>
      </w:r>
    </w:p>
    <w:p w:rsidR="00C37D2A" w:rsidRPr="00E94029" w:rsidRDefault="00C37D2A" w:rsidP="00604DF2">
      <w:pPr>
        <w:pStyle w:val="Geenafstand"/>
      </w:pPr>
    </w:p>
    <w:p w:rsidR="00F54E18" w:rsidRPr="00E94029" w:rsidRDefault="00C37D2A" w:rsidP="00604DF2">
      <w:pPr>
        <w:pStyle w:val="Geenafstand"/>
      </w:pPr>
      <w:r w:rsidRPr="00E94029">
        <w:t>Het doel van dit document is de gebruiker een handleiding te bieden voor het installeren van de connectors op Azure.</w:t>
      </w:r>
      <w:r w:rsidR="00AC6C0D" w:rsidRPr="00E94029">
        <w:t xml:space="preserve"> </w:t>
      </w:r>
      <w:r w:rsidR="00480872" w:rsidRPr="00E94029">
        <w:t xml:space="preserve">Het is de bedoeling dat na het lezen van deze handleiding de gebruiker een idee </w:t>
      </w:r>
      <w:r w:rsidR="0056074E" w:rsidRPr="00E94029">
        <w:t>heeft</w:t>
      </w:r>
      <w:r w:rsidR="00480872" w:rsidRPr="00E94029">
        <w:t xml:space="preserve"> van de functionaliteite</w:t>
      </w:r>
      <w:r w:rsidR="0056074E" w:rsidRPr="00E94029">
        <w:t>n, type storingen en eventuele tips.</w:t>
      </w:r>
      <w:r w:rsidR="00AC6C0D" w:rsidRPr="00E94029">
        <w:t xml:space="preserve"> </w:t>
      </w:r>
      <w:r w:rsidR="00AC6C0D" w:rsidRPr="00E94029">
        <w:tab/>
      </w:r>
    </w:p>
    <w:p w:rsidR="00FA18B3" w:rsidRPr="00E94029" w:rsidRDefault="00F54E18" w:rsidP="00604DF2">
      <w:pPr>
        <w:pStyle w:val="Geenafstand"/>
      </w:pPr>
      <w:r w:rsidRPr="00E94029">
        <w:tab/>
      </w:r>
      <w:r w:rsidR="00AF6958" w:rsidRPr="00E94029">
        <w:t>De handleiding heeft drie inhoudelijke hoofdstukken die beschrijven hoe de installatie</w:t>
      </w:r>
      <w:r w:rsidR="00FA18B3" w:rsidRPr="00E94029">
        <w:t>s</w:t>
      </w:r>
      <w:r w:rsidR="00AF6958" w:rsidRPr="00E94029">
        <w:t xml:space="preserve"> uitgevoerd mo</w:t>
      </w:r>
      <w:r w:rsidR="00FA18B3" w:rsidRPr="00E94029">
        <w:t>eten</w:t>
      </w:r>
      <w:r w:rsidR="00AF6958" w:rsidRPr="00E94029">
        <w:t xml:space="preserve"> </w:t>
      </w:r>
      <w:r w:rsidRPr="00E94029">
        <w:tab/>
      </w:r>
      <w:r w:rsidR="00FA18B3" w:rsidRPr="00E94029">
        <w:t>worden. In deze hoofdstukken worden ook de functies en mogelijkheden beschreven.</w:t>
      </w:r>
      <w:r w:rsidR="00200427" w:rsidRPr="00E94029">
        <w:t xml:space="preserve"> Het is voor de gebruiker nodig een Account te hebben in Microsoft Azure om deze handleiding te kunnen volgen.</w:t>
      </w:r>
      <w:r w:rsidRPr="00E94029">
        <w:tab/>
      </w:r>
      <w:r w:rsidRPr="00E94029">
        <w:tab/>
      </w:r>
      <w:r w:rsidRPr="00E94029">
        <w:tab/>
      </w:r>
      <w:r w:rsidR="00AC6C0D" w:rsidRPr="00E94029">
        <w:t xml:space="preserve">De handleiding </w:t>
      </w:r>
      <w:r w:rsidR="00272EF2" w:rsidRPr="00E94029">
        <w:t xml:space="preserve">is getest en voldoet volgens de </w:t>
      </w:r>
      <w:r w:rsidR="00946FDC" w:rsidRPr="00E94029">
        <w:t>APA-richtlijnen</w:t>
      </w:r>
      <w:r w:rsidR="00272EF2" w:rsidRPr="00E94029">
        <w:t>. Alle figuren hebben een figuur nummer en bijschrift.</w:t>
      </w:r>
      <w:r w:rsidR="00E5415F">
        <w:t xml:space="preserve"> Er zijn Engelse termen gebruikt om zo de installatie makkelijk te kunnen volgen.</w:t>
      </w:r>
    </w:p>
    <w:p w:rsidR="00FA18B3" w:rsidRPr="00E94029" w:rsidRDefault="00FA18B3" w:rsidP="00604DF2">
      <w:pPr>
        <w:pStyle w:val="Geenafstand"/>
      </w:pPr>
    </w:p>
    <w:p w:rsidR="000C32CA" w:rsidRPr="00E94029" w:rsidRDefault="00FA18B3" w:rsidP="00604DF2">
      <w:pPr>
        <w:pStyle w:val="Geenafstand"/>
      </w:pPr>
      <w:r w:rsidRPr="00E94029">
        <w:t>Om ons doel over te brengen aan de gebruiker</w:t>
      </w:r>
      <w:r w:rsidR="002646CA" w:rsidRPr="00E94029">
        <w:t xml:space="preserve">, beschrijft hoofdstuk twee de installatie van de voice connector. </w:t>
      </w:r>
      <w:r w:rsidR="00107E2A" w:rsidRPr="00E94029">
        <w:t xml:space="preserve">Vervolgens </w:t>
      </w:r>
      <w:r w:rsidR="002646CA" w:rsidRPr="00E94029">
        <w:t xml:space="preserve">Hoofdstuk drie beschrijft de installatie van de </w:t>
      </w:r>
      <w:r w:rsidR="00D2129F">
        <w:t>number verification</w:t>
      </w:r>
      <w:r w:rsidR="002646CA" w:rsidRPr="00E94029">
        <w:t xml:space="preserve"> connector. </w:t>
      </w:r>
      <w:r w:rsidR="00D2129F">
        <w:t>Tenslotte</w:t>
      </w:r>
      <w:r w:rsidR="002646CA" w:rsidRPr="00E94029">
        <w:t xml:space="preserve"> beschrijft hoofdstuk vier de installatie van de </w:t>
      </w:r>
      <w:r w:rsidR="00D2129F">
        <w:t>SMS connector</w:t>
      </w:r>
      <w:r w:rsidR="002646CA" w:rsidRPr="00E94029">
        <w:t>.</w:t>
      </w: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3568F9" w:rsidRDefault="003568F9" w:rsidP="00604DF2">
      <w:pPr>
        <w:pStyle w:val="Geenafstand"/>
      </w:pPr>
    </w:p>
    <w:p w:rsidR="00745FC0" w:rsidRDefault="00745FC0" w:rsidP="00604DF2">
      <w:pPr>
        <w:pStyle w:val="Geenafstand"/>
      </w:pPr>
    </w:p>
    <w:p w:rsidR="00745FC0" w:rsidRDefault="00745FC0" w:rsidP="00604DF2">
      <w:pPr>
        <w:pStyle w:val="Geenafstand"/>
      </w:pPr>
    </w:p>
    <w:p w:rsidR="00745FC0" w:rsidRDefault="00745FC0" w:rsidP="00604DF2">
      <w:pPr>
        <w:pStyle w:val="Geenafstand"/>
      </w:pPr>
    </w:p>
    <w:p w:rsidR="00745FC0" w:rsidRDefault="00745FC0" w:rsidP="00604DF2">
      <w:pPr>
        <w:pStyle w:val="Geenafstand"/>
      </w:pPr>
    </w:p>
    <w:p w:rsidR="00745FC0" w:rsidRDefault="00745FC0" w:rsidP="00604DF2">
      <w:pPr>
        <w:pStyle w:val="Geenafstand"/>
      </w:pPr>
    </w:p>
    <w:p w:rsidR="00745FC0" w:rsidRPr="00E94029" w:rsidRDefault="00745FC0" w:rsidP="00604DF2">
      <w:pPr>
        <w:pStyle w:val="Geenafstand"/>
      </w:pPr>
    </w:p>
    <w:p w:rsidR="000C32CA" w:rsidRPr="00E94029" w:rsidRDefault="00FD5250" w:rsidP="00604DF2">
      <w:pPr>
        <w:pStyle w:val="Geenafstand"/>
      </w:pPr>
      <w:r w:rsidRPr="00E94029">
        <w:t xml:space="preserve"> </w:t>
      </w:r>
      <w:r w:rsidR="00C501D9" w:rsidRPr="00E94029">
        <w:t xml:space="preserve"> </w:t>
      </w:r>
    </w:p>
    <w:p w:rsidR="00604DF2" w:rsidRPr="00E94029" w:rsidRDefault="006F0825" w:rsidP="006F0825">
      <w:pPr>
        <w:pStyle w:val="Kop1"/>
      </w:pPr>
      <w:bookmarkStart w:id="2" w:name="_Toc516739888"/>
      <w:r w:rsidRPr="00E94029">
        <w:lastRenderedPageBreak/>
        <w:t>2 Voice connector</w:t>
      </w:r>
      <w:bookmarkEnd w:id="2"/>
      <w:r w:rsidRPr="00E94029">
        <w:t xml:space="preserve"> </w:t>
      </w:r>
      <w:r w:rsidR="00480872" w:rsidRPr="00E94029">
        <w:tab/>
      </w:r>
      <w:r w:rsidR="00480872" w:rsidRPr="00E94029">
        <w:tab/>
      </w:r>
    </w:p>
    <w:p w:rsidR="004D71EF" w:rsidRPr="00E94029" w:rsidRDefault="004D71EF" w:rsidP="004D71EF"/>
    <w:p w:rsidR="001A27DC" w:rsidRPr="00E94029" w:rsidRDefault="00586BD6" w:rsidP="004D71EF">
      <w:r w:rsidRPr="00E94029">
        <w:t xml:space="preserve">De voice connector heeft als functie verbinding te maken met de custom voice </w:t>
      </w:r>
      <w:r w:rsidR="00946FDC" w:rsidRPr="00946FDC">
        <w:t>Application programming interface</w:t>
      </w:r>
      <w:r w:rsidR="009F5D28">
        <w:t xml:space="preserve"> </w:t>
      </w:r>
      <w:r w:rsidR="00946FDC">
        <w:t>(API)</w:t>
      </w:r>
      <w:r w:rsidRPr="00E94029">
        <w:t xml:space="preserve"> van CM. Hiermee is het mogelijk</w:t>
      </w:r>
      <w:r w:rsidR="00CA6490" w:rsidRPr="00E94029">
        <w:t xml:space="preserve"> iemand een gesproken bericht te sturen. </w:t>
      </w:r>
      <w:r w:rsidR="001A27DC" w:rsidRPr="00E94029">
        <w:t>Dit hoofdstuk is opgebouwd uit twintig stappen die per stap een figuur en uitleg bevat.</w:t>
      </w:r>
      <w:r w:rsidR="00200427" w:rsidRPr="00E94029">
        <w:t xml:space="preserve"> De twintig stappen zijn opgedeeld in twee delen. Het eerst deel bestaat uit </w:t>
      </w:r>
      <w:r w:rsidR="00BA1573" w:rsidRPr="00E94029">
        <w:t>het aanmaken van een nieuwe connector</w:t>
      </w:r>
      <w:r w:rsidR="00C26A34" w:rsidRPr="00E94029">
        <w:t>, het tweede deel bestaat uit de configuratie van de connector.</w:t>
      </w:r>
      <w:r w:rsidR="00EA4E8A" w:rsidRPr="00EA4E8A">
        <w:t xml:space="preserve"> </w:t>
      </w:r>
      <w:r w:rsidR="00EA4E8A">
        <w:t>Aan het eind van dit hoofdstuk heb je een volledig werkende voice connector.</w:t>
      </w:r>
    </w:p>
    <w:p w:rsidR="00C26A34" w:rsidRPr="00E94029" w:rsidRDefault="00C26A34" w:rsidP="004D71EF"/>
    <w:p w:rsidR="00C26A34" w:rsidRPr="00E94029" w:rsidRDefault="00C26A34" w:rsidP="00C26A34">
      <w:pPr>
        <w:pStyle w:val="Kop2"/>
      </w:pPr>
      <w:bookmarkStart w:id="3" w:name="_Toc516739889"/>
      <w:r w:rsidRPr="00E94029">
        <w:t xml:space="preserve">Deel 1: </w:t>
      </w:r>
      <w:r w:rsidR="00BA1573" w:rsidRPr="00E94029">
        <w:t>Aanmaken van een connector</w:t>
      </w:r>
      <w:bookmarkEnd w:id="3"/>
    </w:p>
    <w:p w:rsidR="00BA1573" w:rsidRPr="00E94029" w:rsidRDefault="008D1DF8" w:rsidP="00BA1573">
      <w:r w:rsidRPr="00E94029">
        <w:rPr>
          <w:noProof/>
        </w:rPr>
        <mc:AlternateContent>
          <mc:Choice Requires="wps">
            <w:drawing>
              <wp:anchor distT="0" distB="0" distL="114300" distR="114300" simplePos="0" relativeHeight="251667456" behindDoc="0" locked="0" layoutInCell="1" allowOverlap="1" wp14:anchorId="501075E0" wp14:editId="2286FB0D">
                <wp:simplePos x="0" y="0"/>
                <wp:positionH relativeFrom="column">
                  <wp:posOffset>2600325</wp:posOffset>
                </wp:positionH>
                <wp:positionV relativeFrom="paragraph">
                  <wp:posOffset>1737995</wp:posOffset>
                </wp:positionV>
                <wp:extent cx="4145915" cy="635"/>
                <wp:effectExtent l="0" t="0" r="0" b="0"/>
                <wp:wrapSquare wrapText="bothSides"/>
                <wp:docPr id="6" name="Tekstvak 6"/>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rsidR="00257ED8" w:rsidRPr="007733FF" w:rsidRDefault="00257ED8" w:rsidP="008D1DF8">
                            <w:pPr>
                              <w:pStyle w:val="Bijschrift"/>
                              <w:rPr>
                                <w:noProof/>
                                <w:sz w:val="24"/>
                                <w:szCs w:val="24"/>
                              </w:rPr>
                            </w:pPr>
                            <w:r>
                              <w:t xml:space="preserve">Figuur </w:t>
                            </w:r>
                            <w:r>
                              <w:fldChar w:fldCharType="begin"/>
                            </w:r>
                            <w:r>
                              <w:instrText xml:space="preserve"> SEQ Figuur \* ARABIC </w:instrText>
                            </w:r>
                            <w:r>
                              <w:fldChar w:fldCharType="separate"/>
                            </w:r>
                            <w:r>
                              <w:rPr>
                                <w:noProof/>
                              </w:rPr>
                              <w:t>1</w:t>
                            </w:r>
                            <w:r>
                              <w:fldChar w:fldCharType="end"/>
                            </w:r>
                            <w:r>
                              <w:t>: Nieuwe resource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075E0" id="Tekstvak 6" o:spid="_x0000_s1031" type="#_x0000_t202" style="position:absolute;margin-left:204.75pt;margin-top:136.85pt;width:326.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" stroked="f">
                <v:textbox style="mso-fit-shape-to-text:t" inset="0,0,0,0">
                  <w:txbxContent>
                    <w:p w:rsidR="00257ED8" w:rsidRPr="007733FF" w:rsidRDefault="00257ED8" w:rsidP="008D1DF8">
                      <w:pPr>
                        <w:pStyle w:val="Bijschrift"/>
                        <w:rPr>
                          <w:noProof/>
                          <w:sz w:val="24"/>
                          <w:szCs w:val="24"/>
                        </w:rPr>
                      </w:pPr>
                      <w:r>
                        <w:t xml:space="preserve">Figuur </w:t>
                      </w:r>
                      <w:r>
                        <w:fldChar w:fldCharType="begin"/>
                      </w:r>
                      <w:r>
                        <w:instrText xml:space="preserve"> SEQ Figuur \* ARABIC </w:instrText>
                      </w:r>
                      <w:r>
                        <w:fldChar w:fldCharType="separate"/>
                      </w:r>
                      <w:r>
                        <w:rPr>
                          <w:noProof/>
                        </w:rPr>
                        <w:t>1</w:t>
                      </w:r>
                      <w:r>
                        <w:fldChar w:fldCharType="end"/>
                      </w:r>
                      <w:r>
                        <w:t>: Nieuwe resource aanmaken</w:t>
                      </w:r>
                    </w:p>
                  </w:txbxContent>
                </v:textbox>
                <w10:wrap type="square"/>
              </v:shape>
            </w:pict>
          </mc:Fallback>
        </mc:AlternateContent>
      </w:r>
      <w:r w:rsidRPr="00E94029">
        <w:rPr>
          <w:noProof/>
        </w:rPr>
        <w:drawing>
          <wp:anchor distT="0" distB="0" distL="114300" distR="114300" simplePos="0" relativeHeight="251665408" behindDoc="0" locked="0" layoutInCell="1" allowOverlap="1" wp14:anchorId="4CE56DFA">
            <wp:simplePos x="0" y="0"/>
            <wp:positionH relativeFrom="margin">
              <wp:posOffset>2600325</wp:posOffset>
            </wp:positionH>
            <wp:positionV relativeFrom="margin">
              <wp:posOffset>2546350</wp:posOffset>
            </wp:positionV>
            <wp:extent cx="4145915" cy="1511935"/>
            <wp:effectExtent l="0" t="0" r="6985"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915" cy="1511935"/>
                    </a:xfrm>
                    <a:prstGeom prst="rect">
                      <a:avLst/>
                    </a:prstGeom>
                    <a:noFill/>
                  </pic:spPr>
                </pic:pic>
              </a:graphicData>
            </a:graphic>
          </wp:anchor>
        </w:drawing>
      </w:r>
    </w:p>
    <w:p w:rsidR="00BA1573" w:rsidRPr="00E94029" w:rsidRDefault="00BA1573" w:rsidP="00BA1573"/>
    <w:p w:rsidR="008D1DF8" w:rsidRPr="00E94029" w:rsidRDefault="008D1DF8" w:rsidP="008D1DF8">
      <w:r w:rsidRPr="00E94029">
        <w:t>1. Nadat je bent ingelogd ga naar het menu en klik op ‘Create a resource’. Te zien op figuur 1</w:t>
      </w:r>
      <w:r w:rsidR="004E3973" w:rsidRPr="00E94029">
        <w:t>.</w:t>
      </w:r>
    </w:p>
    <w:p w:rsidR="008D1DF8" w:rsidRPr="00E94029" w:rsidRDefault="008D1DF8"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r w:rsidRPr="00E94029">
        <w:t xml:space="preserve">2. </w:t>
      </w:r>
      <w:r w:rsidR="004E3973" w:rsidRPr="00E94029">
        <w:t xml:space="preserve">Na stap 1 krijg je een venster te zien waar je resources kan </w:t>
      </w:r>
      <w:r w:rsidR="009F5D28" w:rsidRPr="00E94029">
        <w:t>zoeken (</w:t>
      </w:r>
      <w:r w:rsidR="004E3973" w:rsidRPr="00E94029">
        <w:t>Figuur 2). Zoek op ‘logic app custom connector’ en klik op het resultaat.</w:t>
      </w:r>
      <w:r w:rsidR="002911EA" w:rsidRPr="00E94029">
        <w:t xml:space="preserve"> </w:t>
      </w:r>
      <w:r w:rsidR="00480FF4" w:rsidRPr="00E94029">
        <w:t xml:space="preserve">Klik </w:t>
      </w:r>
      <w:r w:rsidR="002911EA" w:rsidRPr="00E94029">
        <w:t>op ‘Create</w:t>
      </w:r>
      <w:r w:rsidR="009F5D28" w:rsidRPr="00E94029">
        <w:t>’ (</w:t>
      </w:r>
      <w:r w:rsidR="002911EA" w:rsidRPr="00E94029">
        <w:t>Figuur 3)</w:t>
      </w:r>
      <w:r w:rsidR="00480FF4" w:rsidRPr="00E94029">
        <w:t xml:space="preserve"> nadat je op het zoek resultaat hebt gedrukt</w:t>
      </w:r>
      <w:r w:rsidR="002911EA" w:rsidRPr="00E94029">
        <w:t>.</w:t>
      </w:r>
    </w:p>
    <w:p w:rsidR="001A27DC" w:rsidRPr="00E94029" w:rsidRDefault="006D0E0E" w:rsidP="004D71EF">
      <w:r w:rsidRPr="00E94029">
        <w:rPr>
          <w:noProof/>
        </w:rPr>
        <mc:AlternateContent>
          <mc:Choice Requires="wps">
            <w:drawing>
              <wp:anchor distT="0" distB="0" distL="114300" distR="114300" simplePos="0" relativeHeight="251671552" behindDoc="0" locked="0" layoutInCell="1" allowOverlap="1" wp14:anchorId="5B1A29B5" wp14:editId="15BEF0CE">
                <wp:simplePos x="0" y="0"/>
                <wp:positionH relativeFrom="column">
                  <wp:posOffset>196042</wp:posOffset>
                </wp:positionH>
                <wp:positionV relativeFrom="paragraph">
                  <wp:posOffset>2849072</wp:posOffset>
                </wp:positionV>
                <wp:extent cx="628078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rsidR="00257ED8" w:rsidRPr="006772B8" w:rsidRDefault="00257ED8" w:rsidP="004E3973">
                            <w:pPr>
                              <w:pStyle w:val="Bijschrift"/>
                              <w:rPr>
                                <w:noProof/>
                                <w:sz w:val="24"/>
                                <w:szCs w:val="24"/>
                              </w:rPr>
                            </w:pPr>
                            <w:r>
                              <w:t xml:space="preserve">Figuur </w:t>
                            </w:r>
                            <w:r>
                              <w:fldChar w:fldCharType="begin"/>
                            </w:r>
                            <w:r>
                              <w:instrText xml:space="preserve"> SEQ Figuur \* ARABIC </w:instrText>
                            </w:r>
                            <w:r>
                              <w:fldChar w:fldCharType="separate"/>
                            </w:r>
                            <w:r>
                              <w:rPr>
                                <w:noProof/>
                              </w:rPr>
                              <w:t>2</w:t>
                            </w:r>
                            <w:r>
                              <w:fldChar w:fldCharType="end"/>
                            </w:r>
                            <w:r>
                              <w:t>: Zoek op het juiste type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A29B5" id="Tekstvak 8" o:spid="_x0000_s1032" type="#_x0000_t202" style="position:absolute;margin-left:15.45pt;margin-top:224.35pt;width:494.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" stroked="f">
                <v:textbox style="mso-fit-shape-to-text:t" inset="0,0,0,0">
                  <w:txbxContent>
                    <w:p w:rsidR="00257ED8" w:rsidRPr="006772B8" w:rsidRDefault="00257ED8" w:rsidP="004E3973">
                      <w:pPr>
                        <w:pStyle w:val="Bijschrift"/>
                        <w:rPr>
                          <w:noProof/>
                          <w:sz w:val="24"/>
                          <w:szCs w:val="24"/>
                        </w:rPr>
                      </w:pPr>
                      <w:r>
                        <w:t xml:space="preserve">Figuur </w:t>
                      </w:r>
                      <w:r>
                        <w:fldChar w:fldCharType="begin"/>
                      </w:r>
                      <w:r>
                        <w:instrText xml:space="preserve"> SEQ Figuur \* ARABIC </w:instrText>
                      </w:r>
                      <w:r>
                        <w:fldChar w:fldCharType="separate"/>
                      </w:r>
                      <w:r>
                        <w:rPr>
                          <w:noProof/>
                        </w:rPr>
                        <w:t>2</w:t>
                      </w:r>
                      <w:r>
                        <w:fldChar w:fldCharType="end"/>
                      </w:r>
                      <w:r>
                        <w:t>: Zoek op het juiste type resource</w:t>
                      </w:r>
                    </w:p>
                  </w:txbxContent>
                </v:textbox>
                <w10:wrap type="square"/>
              </v:shape>
            </w:pict>
          </mc:Fallback>
        </mc:AlternateContent>
      </w:r>
      <w:r w:rsidR="004D359B" w:rsidRPr="00E94029">
        <w:rPr>
          <w:noProof/>
        </w:rPr>
        <w:drawing>
          <wp:anchor distT="0" distB="0" distL="114300" distR="114300" simplePos="0" relativeHeight="251669504" behindDoc="0" locked="0" layoutInCell="1" allowOverlap="1" wp14:anchorId="25DF5001" wp14:editId="030D0677">
            <wp:simplePos x="0" y="0"/>
            <wp:positionH relativeFrom="margin">
              <wp:align>center</wp:align>
            </wp:positionH>
            <wp:positionV relativeFrom="margin">
              <wp:posOffset>5927321</wp:posOffset>
            </wp:positionV>
            <wp:extent cx="5943600" cy="2208344"/>
            <wp:effectExtent l="0" t="0" r="0" b="1905"/>
            <wp:wrapSquare wrapText="bothSides"/>
            <wp:docPr id="7" name="Afbeelding 7" descr="https://cdn.discordapp.com/attachments/359058606429175828/4516826246715801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59058606429175828/451682624671580171/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83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27DC" w:rsidRPr="00E94029" w:rsidRDefault="004D359B" w:rsidP="004D71EF">
      <w:r w:rsidRPr="00E94029">
        <w:rPr>
          <w:noProof/>
        </w:rPr>
        <w:lastRenderedPageBreak/>
        <w:drawing>
          <wp:anchor distT="0" distB="0" distL="114300" distR="114300" simplePos="0" relativeHeight="251672576" behindDoc="0" locked="0" layoutInCell="1" allowOverlap="1" wp14:anchorId="1163C428">
            <wp:simplePos x="0" y="0"/>
            <wp:positionH relativeFrom="margin">
              <wp:posOffset>530513</wp:posOffset>
            </wp:positionH>
            <wp:positionV relativeFrom="margin">
              <wp:posOffset>-549044</wp:posOffset>
            </wp:positionV>
            <wp:extent cx="5547995" cy="600583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005830"/>
                    </a:xfrm>
                    <a:prstGeom prst="rect">
                      <a:avLst/>
                    </a:prstGeom>
                    <a:noFill/>
                  </pic:spPr>
                </pic:pic>
              </a:graphicData>
            </a:graphic>
            <wp14:sizeRelH relativeFrom="margin">
              <wp14:pctWidth>0</wp14:pctWidth>
            </wp14:sizeRelH>
            <wp14:sizeRelV relativeFrom="margin">
              <wp14:pctHeight>0</wp14:pctHeight>
            </wp14:sizeRelV>
          </wp:anchor>
        </w:drawing>
      </w:r>
    </w:p>
    <w:p w:rsidR="002911EA" w:rsidRPr="00E94029" w:rsidRDefault="002911EA" w:rsidP="002911EA">
      <w:pPr>
        <w:keepNext/>
      </w:pPr>
    </w:p>
    <w:p w:rsidR="002911EA" w:rsidRPr="00E94029" w:rsidRDefault="002911EA" w:rsidP="002911EA">
      <w:pPr>
        <w:pStyle w:val="Bijschrift"/>
      </w:pPr>
    </w:p>
    <w:p w:rsidR="001A27DC" w:rsidRPr="00E94029" w:rsidRDefault="001A27DC" w:rsidP="004D71EF"/>
    <w:p w:rsidR="00477A13" w:rsidRPr="00E94029" w:rsidRDefault="001A27DC" w:rsidP="004D71EF">
      <w:r w:rsidRPr="00E94029">
        <w:tab/>
      </w:r>
    </w:p>
    <w:p w:rsidR="00477A13" w:rsidRPr="00E94029" w:rsidRDefault="00477A13" w:rsidP="004D71EF"/>
    <w:p w:rsidR="00477A13" w:rsidRPr="00E94029" w:rsidRDefault="004D359B" w:rsidP="004D71EF">
      <w:r w:rsidRPr="00E94029">
        <w:rPr>
          <w:noProof/>
        </w:rPr>
        <mc:AlternateContent>
          <mc:Choice Requires="wps">
            <w:drawing>
              <wp:anchor distT="0" distB="0" distL="114300" distR="114300" simplePos="0" relativeHeight="251674624" behindDoc="0" locked="0" layoutInCell="1" allowOverlap="1" wp14:anchorId="060CB096" wp14:editId="2FDF2D1B">
                <wp:simplePos x="0" y="0"/>
                <wp:positionH relativeFrom="margin">
                  <wp:align>center</wp:align>
                </wp:positionH>
                <wp:positionV relativeFrom="paragraph">
                  <wp:posOffset>8255</wp:posOffset>
                </wp:positionV>
                <wp:extent cx="4876800" cy="635"/>
                <wp:effectExtent l="0" t="0" r="0" b="6350"/>
                <wp:wrapSquare wrapText="bothSides"/>
                <wp:docPr id="10" name="Tekstvak 10"/>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rsidR="00257ED8" w:rsidRPr="000161A9" w:rsidRDefault="00257ED8" w:rsidP="00477A13">
                            <w:pPr>
                              <w:pStyle w:val="Bijschrift"/>
                              <w:rPr>
                                <w:noProof/>
                                <w:sz w:val="24"/>
                                <w:szCs w:val="24"/>
                              </w:rPr>
                            </w:pPr>
                            <w:bookmarkStart w:id="4" w:name="_Hlk516558763"/>
                            <w:bookmarkStart w:id="5" w:name="_Hlk516558764"/>
                            <w:r>
                              <w:t xml:space="preserve">Figuur </w:t>
                            </w:r>
                            <w:r>
                              <w:fldChar w:fldCharType="begin"/>
                            </w:r>
                            <w:r>
                              <w:instrText xml:space="preserve"> SEQ Figuur \* ARABIC </w:instrText>
                            </w:r>
                            <w:r>
                              <w:fldChar w:fldCharType="separate"/>
                            </w:r>
                            <w:r>
                              <w:rPr>
                                <w:noProof/>
                              </w:rPr>
                              <w:t>3</w:t>
                            </w:r>
                            <w:r>
                              <w:fldChar w:fldCharType="end"/>
                            </w:r>
                            <w:r>
                              <w:rPr>
                                <w:noProof/>
                              </w:rPr>
                              <w:t>:</w:t>
                            </w:r>
                            <w:r w:rsidRPr="0044070A">
                              <w:rPr>
                                <w:noProof/>
                              </w:rPr>
                              <w:t>Venster voor een nieuwe custom connector aan te maken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CB096" id="Tekstvak 10" o:spid="_x0000_s1033" type="#_x0000_t202" style="position:absolute;margin-left:0;margin-top:.65pt;width:384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" stroked="f">
                <v:textbox style="mso-fit-shape-to-text:t" inset="0,0,0,0">
                  <w:txbxContent>
                    <w:p w:rsidR="00257ED8" w:rsidRPr="000161A9" w:rsidRDefault="00257ED8" w:rsidP="00477A13">
                      <w:pPr>
                        <w:pStyle w:val="Bijschrift"/>
                        <w:rPr>
                          <w:noProof/>
                          <w:sz w:val="24"/>
                          <w:szCs w:val="24"/>
                        </w:rPr>
                      </w:pPr>
                      <w:bookmarkStart w:id="6" w:name="_Hlk516558763"/>
                      <w:bookmarkStart w:id="7" w:name="_Hlk516558764"/>
                      <w:r>
                        <w:t xml:space="preserve">Figuur </w:t>
                      </w:r>
                      <w:r>
                        <w:fldChar w:fldCharType="begin"/>
                      </w:r>
                      <w:r>
                        <w:instrText xml:space="preserve"> SEQ Figuur \* ARABIC </w:instrText>
                      </w:r>
                      <w:r>
                        <w:fldChar w:fldCharType="separate"/>
                      </w:r>
                      <w:r>
                        <w:rPr>
                          <w:noProof/>
                        </w:rPr>
                        <w:t>3</w:t>
                      </w:r>
                      <w:r>
                        <w:fldChar w:fldCharType="end"/>
                      </w:r>
                      <w:r>
                        <w:rPr>
                          <w:noProof/>
                        </w:rPr>
                        <w:t>:</w:t>
                      </w:r>
                      <w:r w:rsidRPr="0044070A">
                        <w:rPr>
                          <w:noProof/>
                        </w:rPr>
                        <w:t>Venster voor een nieuwe custom connector aan te maken</w:t>
                      </w:r>
                      <w:bookmarkEnd w:id="6"/>
                      <w:bookmarkEnd w:id="7"/>
                    </w:p>
                  </w:txbxContent>
                </v:textbox>
                <w10:wrap type="square" anchorx="margin"/>
              </v:shape>
            </w:pict>
          </mc:Fallback>
        </mc:AlternateContent>
      </w:r>
    </w:p>
    <w:p w:rsidR="00477A13" w:rsidRPr="00E94029" w:rsidRDefault="00477A13" w:rsidP="004D71EF"/>
    <w:p w:rsidR="004D71EF" w:rsidRPr="00E94029" w:rsidRDefault="001A27DC" w:rsidP="004D71EF">
      <w:r w:rsidRPr="00E94029">
        <w:tab/>
      </w:r>
    </w:p>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EF11AB" w:rsidRPr="00E94029" w:rsidRDefault="00EF11AB" w:rsidP="004D359B"/>
    <w:p w:rsidR="00EF11AB" w:rsidRPr="00E94029" w:rsidRDefault="00EF11AB" w:rsidP="004D359B"/>
    <w:p w:rsidR="004D359B" w:rsidRPr="00E94029" w:rsidRDefault="00B145B8" w:rsidP="004D359B">
      <w:r w:rsidRPr="00E94029">
        <w:rPr>
          <w:noProof/>
        </w:rPr>
        <w:lastRenderedPageBreak/>
        <mc:AlternateContent>
          <mc:Choice Requires="wps">
            <w:drawing>
              <wp:anchor distT="0" distB="0" distL="114300" distR="114300" simplePos="0" relativeHeight="251678720" behindDoc="0" locked="0" layoutInCell="1" allowOverlap="1" wp14:anchorId="5A3F2BCC" wp14:editId="448008B3">
                <wp:simplePos x="0" y="0"/>
                <wp:positionH relativeFrom="column">
                  <wp:posOffset>4243070</wp:posOffset>
                </wp:positionH>
                <wp:positionV relativeFrom="paragraph">
                  <wp:posOffset>3866515</wp:posOffset>
                </wp:positionV>
                <wp:extent cx="2252345" cy="635"/>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257ED8" w:rsidRPr="00ED6179" w:rsidRDefault="00257ED8" w:rsidP="00B145B8">
                            <w:pPr>
                              <w:pStyle w:val="Bijschrift"/>
                              <w:rPr>
                                <w:noProof/>
                                <w:sz w:val="24"/>
                                <w:szCs w:val="24"/>
                              </w:rPr>
                            </w:pPr>
                            <w:r>
                              <w:t xml:space="preserve">Figuur </w:t>
                            </w:r>
                            <w:r>
                              <w:fldChar w:fldCharType="begin"/>
                            </w:r>
                            <w:r>
                              <w:instrText xml:space="preserve"> SEQ Figuur \* ARABIC </w:instrText>
                            </w:r>
                            <w:r>
                              <w:fldChar w:fldCharType="separate"/>
                            </w:r>
                            <w:r>
                              <w:rPr>
                                <w:noProof/>
                              </w:rPr>
                              <w:t>4</w:t>
                            </w:r>
                            <w:r>
                              <w:fldChar w:fldCharType="end"/>
                            </w:r>
                            <w:r>
                              <w:t>: Connector gegevens invoeren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F2BCC" id="Tekstvak 12" o:spid="_x0000_s1034" type="#_x0000_t202" style="position:absolute;margin-left:334.1pt;margin-top:304.45pt;width:177.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" stroked="f">
                <v:textbox style="mso-fit-shape-to-text:t" inset="0,0,0,0">
                  <w:txbxContent>
                    <w:p w:rsidR="00257ED8" w:rsidRPr="00ED6179" w:rsidRDefault="00257ED8" w:rsidP="00B145B8">
                      <w:pPr>
                        <w:pStyle w:val="Bijschrift"/>
                        <w:rPr>
                          <w:noProof/>
                          <w:sz w:val="24"/>
                          <w:szCs w:val="24"/>
                        </w:rPr>
                      </w:pPr>
                      <w:r>
                        <w:t xml:space="preserve">Figuur </w:t>
                      </w:r>
                      <w:r>
                        <w:fldChar w:fldCharType="begin"/>
                      </w:r>
                      <w:r>
                        <w:instrText xml:space="preserve"> SEQ Figuur \* ARABIC </w:instrText>
                      </w:r>
                      <w:r>
                        <w:fldChar w:fldCharType="separate"/>
                      </w:r>
                      <w:r>
                        <w:rPr>
                          <w:noProof/>
                        </w:rPr>
                        <w:t>4</w:t>
                      </w:r>
                      <w:r>
                        <w:fldChar w:fldCharType="end"/>
                      </w:r>
                      <w:r>
                        <w:t>: Connector gegevens invoeren</w:t>
                      </w:r>
                    </w:p>
                  </w:txbxContent>
                </v:textbox>
                <w10:wrap type="square"/>
              </v:shape>
            </w:pict>
          </mc:Fallback>
        </mc:AlternateContent>
      </w:r>
      <w:r w:rsidR="004D359B" w:rsidRPr="00E94029">
        <w:rPr>
          <w:noProof/>
        </w:rPr>
        <w:drawing>
          <wp:anchor distT="0" distB="0" distL="114300" distR="114300" simplePos="0" relativeHeight="251676672" behindDoc="0" locked="0" layoutInCell="1" allowOverlap="1" wp14:anchorId="14F321FF" wp14:editId="4E6BE23E">
            <wp:simplePos x="0" y="0"/>
            <wp:positionH relativeFrom="margin">
              <wp:posOffset>4243627</wp:posOffset>
            </wp:positionH>
            <wp:positionV relativeFrom="margin">
              <wp:posOffset>-775552</wp:posOffset>
            </wp:positionV>
            <wp:extent cx="2252345" cy="4584700"/>
            <wp:effectExtent l="0" t="0" r="0" b="6350"/>
            <wp:wrapSquare wrapText="bothSides"/>
            <wp:docPr id="11" name="Afbeelding 11" descr="https://cdn.discordapp.com/attachments/359058606429175828/451683202323709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59058606429175828/451683202323709956/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45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59B" w:rsidRPr="00E94029">
        <w:t>3. Na stap 2 kies je een naam voor je connector. Daarna selecteer je een type subscriptie, waar je aan moet voldoen om de connector je gebruiken. Je kan naar keuze een resource group maken</w:t>
      </w:r>
      <w:r w:rsidR="008A3BAF">
        <w:t xml:space="preserve">, zoals </w:t>
      </w:r>
      <w:r w:rsidR="00396D3D">
        <w:t xml:space="preserve">in </w:t>
      </w:r>
      <w:r w:rsidR="008A3BAF">
        <w:t>figuur 4</w:t>
      </w:r>
      <w:r w:rsidR="004D359B" w:rsidRPr="00E94029">
        <w:t>. In ons geval maken wij de connector voor CM dus noemen wij de groep ‘CM’. Als laats kan je een locatie kiezen. Klik op ‘</w:t>
      </w:r>
      <w:r w:rsidRPr="00E94029">
        <w:t>C</w:t>
      </w:r>
      <w:r w:rsidR="004D359B" w:rsidRPr="00E94029">
        <w:t xml:space="preserve">reate’ als je alles hebt ingevuld. </w:t>
      </w:r>
    </w:p>
    <w:p w:rsidR="004D359B" w:rsidRPr="00E94029" w:rsidRDefault="004D359B" w:rsidP="004D359B"/>
    <w:p w:rsidR="004D359B" w:rsidRPr="00E94029" w:rsidRDefault="004D359B" w:rsidP="004D359B"/>
    <w:p w:rsidR="004D359B" w:rsidRPr="00E94029" w:rsidRDefault="004D359B"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CD761F" w:rsidRPr="00E94029" w:rsidRDefault="00CD761F" w:rsidP="004D71EF"/>
    <w:p w:rsidR="00CD761F" w:rsidRPr="00E94029" w:rsidRDefault="00CD761F" w:rsidP="004D71EF"/>
    <w:p w:rsidR="001C34CC" w:rsidRPr="00E94029" w:rsidRDefault="001C34CC" w:rsidP="004D71EF"/>
    <w:p w:rsidR="001C34CC" w:rsidRPr="00E94029" w:rsidRDefault="001C34CC" w:rsidP="004D71EF">
      <w:r w:rsidRPr="00E94029">
        <w:t>We zijn nu klaar m</w:t>
      </w:r>
      <w:r w:rsidR="00396D3D">
        <w:t xml:space="preserve">et </w:t>
      </w:r>
      <w:r w:rsidRPr="00E94029">
        <w:t xml:space="preserve">het opzetten </w:t>
      </w:r>
      <w:r w:rsidR="00396D3D">
        <w:t>met de</w:t>
      </w:r>
      <w:r w:rsidRPr="00E94029">
        <w:t xml:space="preserve"> custom connector </w:t>
      </w:r>
      <w:r w:rsidR="00396D3D">
        <w:t>voor voice. I</w:t>
      </w:r>
      <w:r w:rsidRPr="00E94029">
        <w:t>n het volgende deel gaan we verder met de configuratie.</w:t>
      </w:r>
    </w:p>
    <w:p w:rsidR="001C34CC" w:rsidRPr="00E94029" w:rsidRDefault="001C34CC" w:rsidP="004D71EF"/>
    <w:p w:rsidR="001C34CC" w:rsidRPr="00E94029" w:rsidRDefault="001C34CC" w:rsidP="004D71EF"/>
    <w:p w:rsidR="001E39B7" w:rsidRPr="00E94029" w:rsidRDefault="001E39B7" w:rsidP="004D71EF"/>
    <w:p w:rsidR="001C34CC" w:rsidRPr="00E94029" w:rsidRDefault="001C34CC" w:rsidP="001C34CC">
      <w:pPr>
        <w:pStyle w:val="Kop2"/>
      </w:pPr>
      <w:bookmarkStart w:id="8" w:name="_Toc516739890"/>
      <w:r w:rsidRPr="00E94029">
        <w:t>Deel 2: Custom connector configureren</w:t>
      </w:r>
      <w:bookmarkEnd w:id="8"/>
    </w:p>
    <w:p w:rsidR="001C34CC" w:rsidRPr="00E94029" w:rsidRDefault="001C34CC" w:rsidP="001C34CC"/>
    <w:p w:rsidR="009C479C" w:rsidRPr="00E94029" w:rsidRDefault="009C479C" w:rsidP="009C479C">
      <w:r w:rsidRPr="00E94029">
        <w:t xml:space="preserve">4. Na deel 1 </w:t>
      </w:r>
      <w:r w:rsidR="009F5D28" w:rsidRPr="00E94029">
        <w:t>word</w:t>
      </w:r>
      <w:r w:rsidRPr="00E94029">
        <w:t xml:space="preserve"> je doorgestuurd naar </w:t>
      </w:r>
      <w:r w:rsidR="009F5D28" w:rsidRPr="00E94029">
        <w:t>het</w:t>
      </w:r>
      <w:r w:rsidRPr="00E94029">
        <w:t xml:space="preserve"> dashboard. Na een paar minuten ontvang je een notificatie. Klik op deze </w:t>
      </w:r>
      <w:r w:rsidR="009F5D28" w:rsidRPr="00E94029">
        <w:t>notificatie (</w:t>
      </w:r>
      <w:r w:rsidRPr="00E94029">
        <w:t>Figuur 5).</w:t>
      </w:r>
    </w:p>
    <w:p w:rsidR="009C479C" w:rsidRPr="00E94029" w:rsidRDefault="009C479C" w:rsidP="009C479C"/>
    <w:p w:rsidR="009C479C" w:rsidRPr="00E94029" w:rsidRDefault="009C479C" w:rsidP="009C479C"/>
    <w:p w:rsidR="0005280A" w:rsidRPr="00E94029" w:rsidRDefault="0005280A" w:rsidP="009C479C">
      <w:r w:rsidRPr="00E94029">
        <w:rPr>
          <w:noProof/>
        </w:rPr>
        <w:drawing>
          <wp:anchor distT="0" distB="0" distL="114300" distR="114300" simplePos="0" relativeHeight="251680768" behindDoc="0" locked="0" layoutInCell="1" allowOverlap="1" wp14:anchorId="4EB28D42" wp14:editId="32E1F40B">
            <wp:simplePos x="0" y="0"/>
            <wp:positionH relativeFrom="margin">
              <wp:align>center</wp:align>
            </wp:positionH>
            <wp:positionV relativeFrom="margin">
              <wp:posOffset>6951576</wp:posOffset>
            </wp:positionV>
            <wp:extent cx="615950" cy="586740"/>
            <wp:effectExtent l="0" t="0" r="0" b="3810"/>
            <wp:wrapSquare wrapText="bothSides"/>
            <wp:docPr id="13" name="Afbeelding 13" descr="https://cdn.discordapp.com/attachments/359058606429175828/4516787891314360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359058606429175828/45167878913143605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95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280A" w:rsidRPr="00E94029" w:rsidRDefault="0005280A" w:rsidP="009C479C"/>
    <w:p w:rsidR="0005280A" w:rsidRPr="00E94029" w:rsidRDefault="0005280A" w:rsidP="009C479C"/>
    <w:p w:rsidR="0005280A" w:rsidRPr="00E94029" w:rsidRDefault="006D0E0E" w:rsidP="009C479C">
      <w:r w:rsidRPr="00E94029">
        <w:rPr>
          <w:noProof/>
        </w:rPr>
        <mc:AlternateContent>
          <mc:Choice Requires="wps">
            <w:drawing>
              <wp:anchor distT="0" distB="0" distL="114300" distR="114300" simplePos="0" relativeHeight="251684864" behindDoc="0" locked="0" layoutInCell="1" allowOverlap="1" wp14:anchorId="7EA9AC80" wp14:editId="4E4BA3F5">
                <wp:simplePos x="0" y="0"/>
                <wp:positionH relativeFrom="page">
                  <wp:posOffset>3144174</wp:posOffset>
                </wp:positionH>
                <wp:positionV relativeFrom="paragraph">
                  <wp:posOffset>129136</wp:posOffset>
                </wp:positionV>
                <wp:extent cx="1711036" cy="635"/>
                <wp:effectExtent l="0" t="0" r="3810" b="6350"/>
                <wp:wrapSquare wrapText="bothSides"/>
                <wp:docPr id="15" name="Tekstvak 15"/>
                <wp:cNvGraphicFramePr/>
                <a:graphic xmlns:a="http://schemas.openxmlformats.org/drawingml/2006/main">
                  <a:graphicData uri="http://schemas.microsoft.com/office/word/2010/wordprocessingShape">
                    <wps:wsp>
                      <wps:cNvSpPr txBox="1"/>
                      <wps:spPr>
                        <a:xfrm>
                          <a:off x="0" y="0"/>
                          <a:ext cx="1711036" cy="635"/>
                        </a:xfrm>
                        <a:prstGeom prst="rect">
                          <a:avLst/>
                        </a:prstGeom>
                        <a:solidFill>
                          <a:prstClr val="white"/>
                        </a:solidFill>
                        <a:ln>
                          <a:noFill/>
                        </a:ln>
                      </wps:spPr>
                      <wps:txbx>
                        <w:txbxContent>
                          <w:p w:rsidR="00257ED8" w:rsidRPr="00E65484" w:rsidRDefault="00257ED8" w:rsidP="009C479C">
                            <w:pPr>
                              <w:pStyle w:val="Bijschrift"/>
                              <w:rPr>
                                <w:noProof/>
                                <w:sz w:val="24"/>
                                <w:szCs w:val="24"/>
                              </w:rPr>
                            </w:pPr>
                            <w:r>
                              <w:t xml:space="preserve">Figuur </w:t>
                            </w:r>
                            <w:r>
                              <w:fldChar w:fldCharType="begin"/>
                            </w:r>
                            <w:r>
                              <w:instrText xml:space="preserve"> SEQ Figuur \* ARABIC </w:instrText>
                            </w:r>
                            <w:r>
                              <w:fldChar w:fldCharType="separate"/>
                            </w:r>
                            <w:r>
                              <w:rPr>
                                <w:noProof/>
                              </w:rPr>
                              <w:t>5</w:t>
                            </w:r>
                            <w:r>
                              <w:fldChar w:fldCharType="end"/>
                            </w:r>
                            <w:r>
                              <w:t>: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A9AC80" id="Tekstvak 15" o:spid="_x0000_s1035" type="#_x0000_t202" style="position:absolute;margin-left:247.55pt;margin-top:10.15pt;width:134.75pt;height:.05pt;z-index:2516848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" stroked="f">
                <v:textbox style="mso-fit-shape-to-text:t" inset="0,0,0,0">
                  <w:txbxContent>
                    <w:p w:rsidR="00257ED8" w:rsidRPr="00E65484" w:rsidRDefault="00257ED8" w:rsidP="009C479C">
                      <w:pPr>
                        <w:pStyle w:val="Bijschrift"/>
                        <w:rPr>
                          <w:noProof/>
                          <w:sz w:val="24"/>
                          <w:szCs w:val="24"/>
                        </w:rPr>
                      </w:pPr>
                      <w:r>
                        <w:t xml:space="preserve">Figuur </w:t>
                      </w:r>
                      <w:r>
                        <w:fldChar w:fldCharType="begin"/>
                      </w:r>
                      <w:r>
                        <w:instrText xml:space="preserve"> SEQ Figuur \* ARABIC </w:instrText>
                      </w:r>
                      <w:r>
                        <w:fldChar w:fldCharType="separate"/>
                      </w:r>
                      <w:r>
                        <w:rPr>
                          <w:noProof/>
                        </w:rPr>
                        <w:t>5</w:t>
                      </w:r>
                      <w:r>
                        <w:fldChar w:fldCharType="end"/>
                      </w:r>
                      <w:r>
                        <w:t>: Notificatie</w:t>
                      </w:r>
                    </w:p>
                  </w:txbxContent>
                </v:textbox>
                <w10:wrap type="square" anchorx="page"/>
              </v:shape>
            </w:pict>
          </mc:Fallback>
        </mc:AlternateContent>
      </w:r>
    </w:p>
    <w:p w:rsidR="0005280A" w:rsidRPr="00E94029" w:rsidRDefault="0005280A" w:rsidP="009C479C"/>
    <w:p w:rsidR="009C479C" w:rsidRPr="00E94029" w:rsidRDefault="009C479C" w:rsidP="009C479C"/>
    <w:p w:rsidR="009C479C" w:rsidRPr="00E94029" w:rsidRDefault="009C479C" w:rsidP="009C479C"/>
    <w:p w:rsidR="0005280A" w:rsidRPr="00E94029" w:rsidRDefault="0005280A" w:rsidP="009C479C"/>
    <w:p w:rsidR="009C479C" w:rsidRPr="00E94029" w:rsidRDefault="00EB72D0" w:rsidP="009C479C">
      <w:r w:rsidRPr="00E94029">
        <w:rPr>
          <w:noProof/>
        </w:rPr>
        <w:lastRenderedPageBreak/>
        <mc:AlternateContent>
          <mc:Choice Requires="wps">
            <w:drawing>
              <wp:anchor distT="0" distB="0" distL="114300" distR="114300" simplePos="0" relativeHeight="251686912" behindDoc="0" locked="0" layoutInCell="1" allowOverlap="1" wp14:anchorId="333A0377" wp14:editId="53A3BFB3">
                <wp:simplePos x="0" y="0"/>
                <wp:positionH relativeFrom="column">
                  <wp:posOffset>3621446</wp:posOffset>
                </wp:positionH>
                <wp:positionV relativeFrom="paragraph">
                  <wp:posOffset>827282</wp:posOffset>
                </wp:positionV>
                <wp:extent cx="2590800" cy="635"/>
                <wp:effectExtent l="0" t="0" r="0" b="0"/>
                <wp:wrapSquare wrapText="bothSides"/>
                <wp:docPr id="16" name="Tekstvak 16"/>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257ED8" w:rsidRPr="002D45D6" w:rsidRDefault="00257ED8" w:rsidP="0005280A">
                            <w:pPr>
                              <w:pStyle w:val="Bijschrift"/>
                              <w:rPr>
                                <w:noProof/>
                                <w:sz w:val="24"/>
                                <w:szCs w:val="24"/>
                              </w:rPr>
                            </w:pPr>
                            <w:r>
                              <w:t xml:space="preserve">Figuur </w:t>
                            </w:r>
                            <w:r>
                              <w:fldChar w:fldCharType="begin"/>
                            </w:r>
                            <w:r>
                              <w:instrText xml:space="preserve"> SEQ Figuur \* ARABIC </w:instrText>
                            </w:r>
                            <w:r>
                              <w:fldChar w:fldCharType="separate"/>
                            </w:r>
                            <w:r>
                              <w:rPr>
                                <w:noProof/>
                              </w:rPr>
                              <w:t>6</w:t>
                            </w:r>
                            <w:r>
                              <w:fldChar w:fldCharType="end"/>
                            </w:r>
                            <w:r>
                              <w:t>: Venster van de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A0377" id="Tekstvak 16" o:spid="_x0000_s1036" type="#_x0000_t202" style="position:absolute;margin-left:285.15pt;margin-top:65.15pt;width:20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" stroked="f">
                <v:textbox style="mso-fit-shape-to-text:t" inset="0,0,0,0">
                  <w:txbxContent>
                    <w:p w:rsidR="00257ED8" w:rsidRPr="002D45D6" w:rsidRDefault="00257ED8" w:rsidP="0005280A">
                      <w:pPr>
                        <w:pStyle w:val="Bijschrift"/>
                        <w:rPr>
                          <w:noProof/>
                          <w:sz w:val="24"/>
                          <w:szCs w:val="24"/>
                        </w:rPr>
                      </w:pPr>
                      <w:r>
                        <w:t xml:space="preserve">Figuur </w:t>
                      </w:r>
                      <w:r>
                        <w:fldChar w:fldCharType="begin"/>
                      </w:r>
                      <w:r>
                        <w:instrText xml:space="preserve"> SEQ Figuur \* ARABIC </w:instrText>
                      </w:r>
                      <w:r>
                        <w:fldChar w:fldCharType="separate"/>
                      </w:r>
                      <w:r>
                        <w:rPr>
                          <w:noProof/>
                        </w:rPr>
                        <w:t>6</w:t>
                      </w:r>
                      <w:r>
                        <w:fldChar w:fldCharType="end"/>
                      </w:r>
                      <w:r>
                        <w:t>: Venster van de notificatie</w:t>
                      </w:r>
                    </w:p>
                  </w:txbxContent>
                </v:textbox>
                <w10:wrap type="square"/>
              </v:shape>
            </w:pict>
          </mc:Fallback>
        </mc:AlternateContent>
      </w:r>
      <w:r w:rsidR="009C479C" w:rsidRPr="00E94029">
        <w:t xml:space="preserve">5. </w:t>
      </w:r>
      <w:r w:rsidR="0005280A" w:rsidRPr="00E94029">
        <w:t xml:space="preserve">Als je drukt op de notificatie krijg je het venster te zien van figuur 6. Klik op ‘Go te </w:t>
      </w:r>
      <w:r w:rsidR="009F5D28" w:rsidRPr="00E94029">
        <w:t>resource’.</w:t>
      </w:r>
      <w:r w:rsidR="009F5D28">
        <w:t xml:space="preserve"> Je</w:t>
      </w:r>
      <w:r w:rsidR="00050991">
        <w:t xml:space="preserve"> kan je connector ook terugvinden bij ‘All resources’ op je dashboard.</w:t>
      </w:r>
    </w:p>
    <w:p w:rsidR="009C479C" w:rsidRPr="00E94029" w:rsidRDefault="0005280A" w:rsidP="009C479C">
      <w:r w:rsidRPr="00E94029">
        <w:rPr>
          <w:noProof/>
        </w:rPr>
        <w:drawing>
          <wp:anchor distT="0" distB="0" distL="114300" distR="114300" simplePos="0" relativeHeight="251682816" behindDoc="0" locked="0" layoutInCell="1" allowOverlap="1" wp14:anchorId="1948AD7D" wp14:editId="14345F31">
            <wp:simplePos x="0" y="0"/>
            <wp:positionH relativeFrom="margin">
              <wp:posOffset>3585152</wp:posOffset>
            </wp:positionH>
            <wp:positionV relativeFrom="margin">
              <wp:posOffset>-610062</wp:posOffset>
            </wp:positionV>
            <wp:extent cx="2590800" cy="1345565"/>
            <wp:effectExtent l="0" t="0" r="0" b="6985"/>
            <wp:wrapSquare wrapText="bothSides"/>
            <wp:docPr id="14" name="Afbeelding 14" descr="https://cdn.discordapp.com/attachments/359058606429175828/451684579523428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59058606429175828/45168457952342835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34CC" w:rsidRPr="00E94029" w:rsidRDefault="001C34CC" w:rsidP="001C34CC"/>
    <w:p w:rsidR="0005280A" w:rsidRPr="00E94029" w:rsidRDefault="00050991" w:rsidP="001C34CC">
      <w:r w:rsidRPr="00E94029">
        <w:rPr>
          <w:noProof/>
        </w:rPr>
        <w:drawing>
          <wp:anchor distT="0" distB="0" distL="114300" distR="114300" simplePos="0" relativeHeight="251688960" behindDoc="0" locked="0" layoutInCell="1" allowOverlap="1" wp14:anchorId="34806080" wp14:editId="3C02F155">
            <wp:simplePos x="0" y="0"/>
            <wp:positionH relativeFrom="margin">
              <wp:posOffset>3375544</wp:posOffset>
            </wp:positionH>
            <wp:positionV relativeFrom="margin">
              <wp:posOffset>1374832</wp:posOffset>
            </wp:positionV>
            <wp:extent cx="7143750" cy="2583180"/>
            <wp:effectExtent l="0" t="0" r="0" b="7620"/>
            <wp:wrapSquare wrapText="bothSides"/>
            <wp:docPr id="17" name="Afbeelding 17" descr="https://cdn.discordapp.com/attachments/359058606429175828/451687789814087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359058606429175828/451687789814087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280A" w:rsidRPr="00E94029" w:rsidRDefault="0005280A" w:rsidP="001C34CC"/>
    <w:p w:rsidR="0005280A" w:rsidRPr="00050991" w:rsidRDefault="0005280A" w:rsidP="001C34CC"/>
    <w:p w:rsidR="0005280A" w:rsidRPr="00E94029" w:rsidRDefault="0005280A" w:rsidP="001C34CC"/>
    <w:p w:rsidR="00CA1012" w:rsidRPr="00E94029" w:rsidRDefault="0005280A" w:rsidP="0005280A">
      <w:r w:rsidRPr="00E94029">
        <w:t xml:space="preserve">6. Op figuur 7 is het venster </w:t>
      </w:r>
      <w:r w:rsidR="00E70D24" w:rsidRPr="00E94029">
        <w:t>te zien nadat je stap 5 hebt uitgevoerd</w:t>
      </w:r>
      <w:r w:rsidRPr="00E94029">
        <w:t>.</w:t>
      </w:r>
      <w:r w:rsidR="00E70D24" w:rsidRPr="00E94029">
        <w:t xml:space="preserve"> Klik op ‘Edit’.</w:t>
      </w:r>
      <w:r w:rsidRPr="00E94029">
        <w:t xml:space="preserve"> </w:t>
      </w:r>
    </w:p>
    <w:p w:rsidR="0005280A" w:rsidRPr="00E94029" w:rsidRDefault="0005280A" w:rsidP="0005280A"/>
    <w:p w:rsidR="0005280A" w:rsidRPr="00E94029" w:rsidRDefault="0005280A" w:rsidP="0005280A"/>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r w:rsidRPr="00E94029">
        <w:rPr>
          <w:noProof/>
        </w:rPr>
        <mc:AlternateContent>
          <mc:Choice Requires="wps">
            <w:drawing>
              <wp:anchor distT="0" distB="0" distL="114300" distR="114300" simplePos="0" relativeHeight="251691008" behindDoc="0" locked="0" layoutInCell="1" allowOverlap="1" wp14:anchorId="11B2A91F" wp14:editId="0E0EB2F3">
                <wp:simplePos x="0" y="0"/>
                <wp:positionH relativeFrom="page">
                  <wp:posOffset>4292196</wp:posOffset>
                </wp:positionH>
                <wp:positionV relativeFrom="paragraph">
                  <wp:posOffset>158231</wp:posOffset>
                </wp:positionV>
                <wp:extent cx="3088640" cy="635"/>
                <wp:effectExtent l="0" t="0" r="0" b="6985"/>
                <wp:wrapSquare wrapText="bothSides"/>
                <wp:docPr id="18" name="Tekstvak 18"/>
                <wp:cNvGraphicFramePr/>
                <a:graphic xmlns:a="http://schemas.openxmlformats.org/drawingml/2006/main">
                  <a:graphicData uri="http://schemas.microsoft.com/office/word/2010/wordprocessingShape">
                    <wps:wsp>
                      <wps:cNvSpPr txBox="1"/>
                      <wps:spPr>
                        <a:xfrm>
                          <a:off x="0" y="0"/>
                          <a:ext cx="3088640" cy="635"/>
                        </a:xfrm>
                        <a:prstGeom prst="rect">
                          <a:avLst/>
                        </a:prstGeom>
                        <a:solidFill>
                          <a:prstClr val="white"/>
                        </a:solidFill>
                        <a:ln>
                          <a:noFill/>
                        </a:ln>
                      </wps:spPr>
                      <wps:txbx>
                        <w:txbxContent>
                          <w:p w:rsidR="00257ED8" w:rsidRPr="00222A97" w:rsidRDefault="00257ED8" w:rsidP="00E70D24">
                            <w:pPr>
                              <w:pStyle w:val="Bijschrift"/>
                              <w:rPr>
                                <w:noProof/>
                                <w:sz w:val="24"/>
                                <w:szCs w:val="24"/>
                              </w:rPr>
                            </w:pPr>
                            <w:r>
                              <w:t xml:space="preserve">Figuur </w:t>
                            </w:r>
                            <w:r>
                              <w:fldChar w:fldCharType="begin"/>
                            </w:r>
                            <w:r>
                              <w:instrText xml:space="preserve"> SEQ Figuur \* ARABIC </w:instrText>
                            </w:r>
                            <w:r>
                              <w:fldChar w:fldCharType="separate"/>
                            </w:r>
                            <w:r>
                              <w:rPr>
                                <w:noProof/>
                              </w:rPr>
                              <w:t>7</w:t>
                            </w:r>
                            <w:r>
                              <w:fldChar w:fldCharType="end"/>
                            </w:r>
                            <w:r>
                              <w:t>: Het dashboard laat je aangemaakte resources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B2A91F" id="Tekstvak 18" o:spid="_x0000_s1037" type="#_x0000_t202" style="position:absolute;margin-left:337.95pt;margin-top:12.45pt;width:243.2pt;height:.05pt;z-index:2516910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" stroked="f">
                <v:textbox style="mso-fit-shape-to-text:t" inset="0,0,0,0">
                  <w:txbxContent>
                    <w:p w:rsidR="00257ED8" w:rsidRPr="00222A97" w:rsidRDefault="00257ED8" w:rsidP="00E70D24">
                      <w:pPr>
                        <w:pStyle w:val="Bijschrift"/>
                        <w:rPr>
                          <w:noProof/>
                          <w:sz w:val="24"/>
                          <w:szCs w:val="24"/>
                        </w:rPr>
                      </w:pPr>
                      <w:r>
                        <w:t xml:space="preserve">Figuur </w:t>
                      </w:r>
                      <w:r>
                        <w:fldChar w:fldCharType="begin"/>
                      </w:r>
                      <w:r>
                        <w:instrText xml:space="preserve"> SEQ Figuur \* ARABIC </w:instrText>
                      </w:r>
                      <w:r>
                        <w:fldChar w:fldCharType="separate"/>
                      </w:r>
                      <w:r>
                        <w:rPr>
                          <w:noProof/>
                        </w:rPr>
                        <w:t>7</w:t>
                      </w:r>
                      <w:r>
                        <w:fldChar w:fldCharType="end"/>
                      </w:r>
                      <w:r>
                        <w:t>: Het dashboard laat je aangemaakte resources zien</w:t>
                      </w:r>
                    </w:p>
                  </w:txbxContent>
                </v:textbox>
                <w10:wrap type="square" anchorx="page"/>
              </v:shape>
            </w:pict>
          </mc:Fallback>
        </mc:AlternateContent>
      </w:r>
    </w:p>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CA1012"/>
    <w:p w:rsidR="00CA1012" w:rsidRPr="00E94029" w:rsidRDefault="00CA1012" w:rsidP="00CA1012"/>
    <w:p w:rsidR="00CA1012" w:rsidRPr="00E94029" w:rsidRDefault="00CA1012" w:rsidP="00CA1012">
      <w:r w:rsidRPr="00E94029">
        <w:t>7. Laat ‘Custom connector’ op standa</w:t>
      </w:r>
      <w:r w:rsidR="00DF734D">
        <w:t>a</w:t>
      </w:r>
      <w:r w:rsidRPr="00E94029">
        <w:t>rd staan (Figuur 8). Scroll verder naar beneden naar ‘General information’.</w:t>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r w:rsidRPr="00E94029">
        <w:rPr>
          <w:noProof/>
        </w:rPr>
        <w:drawing>
          <wp:anchor distT="0" distB="0" distL="114300" distR="114300" simplePos="0" relativeHeight="251693056" behindDoc="0" locked="0" layoutInCell="1" allowOverlap="1" wp14:anchorId="40742843" wp14:editId="43396283">
            <wp:simplePos x="0" y="0"/>
            <wp:positionH relativeFrom="margin">
              <wp:align>center</wp:align>
            </wp:positionH>
            <wp:positionV relativeFrom="margin">
              <wp:posOffset>5604510</wp:posOffset>
            </wp:positionV>
            <wp:extent cx="4668520" cy="1078230"/>
            <wp:effectExtent l="0" t="0" r="0" b="7620"/>
            <wp:wrapSquare wrapText="bothSides"/>
            <wp:docPr id="19" name="Afbeelding 19" descr="https://cdn.discordapp.com/attachments/359058606429175828/45169691538646630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59058606429175828/451696915386466305/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EB72D0" w:rsidP="00CA1012">
      <w:r w:rsidRPr="00E94029">
        <w:rPr>
          <w:noProof/>
        </w:rPr>
        <mc:AlternateContent>
          <mc:Choice Requires="wps">
            <w:drawing>
              <wp:anchor distT="0" distB="0" distL="114300" distR="114300" simplePos="0" relativeHeight="251695104" behindDoc="0" locked="0" layoutInCell="1" allowOverlap="1" wp14:anchorId="6512E2A9" wp14:editId="208E52DA">
                <wp:simplePos x="0" y="0"/>
                <wp:positionH relativeFrom="column">
                  <wp:posOffset>2249867</wp:posOffset>
                </wp:positionH>
                <wp:positionV relativeFrom="paragraph">
                  <wp:posOffset>6780</wp:posOffset>
                </wp:positionV>
                <wp:extent cx="2022475" cy="477520"/>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022475" cy="477520"/>
                        </a:xfrm>
                        <a:prstGeom prst="rect">
                          <a:avLst/>
                        </a:prstGeom>
                        <a:solidFill>
                          <a:prstClr val="white"/>
                        </a:solidFill>
                        <a:ln>
                          <a:noFill/>
                        </a:ln>
                      </wps:spPr>
                      <wps:txbx>
                        <w:txbxContent>
                          <w:p w:rsidR="00257ED8" w:rsidRDefault="00257ED8" w:rsidP="00CA1012">
                            <w:pPr>
                              <w:pStyle w:val="Bijschrift"/>
                            </w:pPr>
                            <w:r>
                              <w:t xml:space="preserve">Figuur </w:t>
                            </w:r>
                            <w:r>
                              <w:fldChar w:fldCharType="begin"/>
                            </w:r>
                            <w:r>
                              <w:instrText xml:space="preserve"> SEQ Figuur \* ARABIC </w:instrText>
                            </w:r>
                            <w:r>
                              <w:fldChar w:fldCharType="separate"/>
                            </w:r>
                            <w:r>
                              <w:rPr>
                                <w:noProof/>
                              </w:rPr>
                              <w:t>8</w:t>
                            </w:r>
                            <w:r>
                              <w:fldChar w:fldCharType="end"/>
                            </w:r>
                            <w:r>
                              <w:t xml:space="preserve">: Sla dit venster over </w:t>
                            </w:r>
                          </w:p>
                          <w:p w:rsidR="00257ED8" w:rsidRPr="00CA1012" w:rsidRDefault="00257ED8" w:rsidP="00CA101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2E2A9" id="Tekstvak 20" o:spid="_x0000_s1038" type="#_x0000_t202" style="position:absolute;margin-left:177.15pt;margin-top:.55pt;width:159.25pt;height:3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" stroked="f">
                <v:textbox inset="0,0,0,0">
                  <w:txbxContent>
                    <w:p w:rsidR="00257ED8" w:rsidRDefault="00257ED8" w:rsidP="00CA1012">
                      <w:pPr>
                        <w:pStyle w:val="Bijschrift"/>
                      </w:pPr>
                      <w:r>
                        <w:t xml:space="preserve">Figuur </w:t>
                      </w:r>
                      <w:r>
                        <w:fldChar w:fldCharType="begin"/>
                      </w:r>
                      <w:r>
                        <w:instrText xml:space="preserve"> SEQ Figuur \* ARABIC </w:instrText>
                      </w:r>
                      <w:r>
                        <w:fldChar w:fldCharType="separate"/>
                      </w:r>
                      <w:r>
                        <w:rPr>
                          <w:noProof/>
                        </w:rPr>
                        <w:t>8</w:t>
                      </w:r>
                      <w:r>
                        <w:fldChar w:fldCharType="end"/>
                      </w:r>
                      <w:r>
                        <w:t xml:space="preserve">: Sla dit venster over </w:t>
                      </w:r>
                    </w:p>
                    <w:p w:rsidR="00257ED8" w:rsidRPr="00CA1012" w:rsidRDefault="00257ED8" w:rsidP="00CA1012"/>
                  </w:txbxContent>
                </v:textbox>
                <w10:wrap type="square"/>
              </v:shape>
            </w:pict>
          </mc:Fallback>
        </mc:AlternateContent>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r w:rsidRPr="00E94029">
        <w:rPr>
          <w:noProof/>
        </w:rPr>
        <w:drawing>
          <wp:anchor distT="0" distB="0" distL="114300" distR="114300" simplePos="0" relativeHeight="251697152" behindDoc="0" locked="0" layoutInCell="1" allowOverlap="1" wp14:anchorId="41FB68AA" wp14:editId="64EB276F">
            <wp:simplePos x="0" y="0"/>
            <wp:positionH relativeFrom="margin">
              <wp:posOffset>2122747</wp:posOffset>
            </wp:positionH>
            <wp:positionV relativeFrom="margin">
              <wp:posOffset>-84975</wp:posOffset>
            </wp:positionV>
            <wp:extent cx="4530725" cy="3380105"/>
            <wp:effectExtent l="0" t="0" r="3175" b="0"/>
            <wp:wrapSquare wrapText="bothSides"/>
            <wp:docPr id="21" name="Afbeelding 21" descr="https://cdn.discordapp.com/attachments/359058606429175828/4516972847537848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359058606429175828/451697284753784832/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8. Je ka</w:t>
      </w:r>
      <w:r w:rsidR="00B7324C" w:rsidRPr="00E94029">
        <w:t xml:space="preserve">n de achtergrond kleur van de icon aanpassen naar voorkeur. Voeg een beschrijving toe waardoor gebruikers weten wat je connector precies doet. In ons geval maakt het verbinding met de voice API van CM. Vul de rest van het venster in zoals weergegeven op figuur 9. Vergeet niet als host </w:t>
      </w:r>
      <w:r w:rsidR="00B7324C" w:rsidRPr="00E94029">
        <w:rPr>
          <w:b/>
        </w:rPr>
        <w:t xml:space="preserve">api.cmtelecom.com </w:t>
      </w:r>
      <w:r w:rsidR="00B7324C" w:rsidRPr="00E94029">
        <w:t>in te vullen. Klik op ‘</w:t>
      </w:r>
      <w:r w:rsidR="009F5D28" w:rsidRPr="00E94029">
        <w:t>Security’ om</w:t>
      </w:r>
      <w:r w:rsidR="00B7324C" w:rsidRPr="00E94029">
        <w:t xml:space="preserve"> verder te gaan.</w:t>
      </w:r>
    </w:p>
    <w:p w:rsidR="00CA1012" w:rsidRPr="00E94029" w:rsidRDefault="00CA1012" w:rsidP="00CA1012"/>
    <w:p w:rsidR="00CA1012" w:rsidRPr="00E94029" w:rsidRDefault="00DC5708" w:rsidP="00CA1012">
      <w:r w:rsidRPr="00E94029">
        <w:rPr>
          <w:noProof/>
        </w:rPr>
        <mc:AlternateContent>
          <mc:Choice Requires="wps">
            <w:drawing>
              <wp:anchor distT="0" distB="0" distL="114300" distR="114300" simplePos="0" relativeHeight="251699200" behindDoc="0" locked="0" layoutInCell="1" allowOverlap="1" wp14:anchorId="18358BC5" wp14:editId="593FD32A">
                <wp:simplePos x="0" y="0"/>
                <wp:positionH relativeFrom="column">
                  <wp:posOffset>3048061</wp:posOffset>
                </wp:positionH>
                <wp:positionV relativeFrom="paragraph">
                  <wp:posOffset>23434</wp:posOffset>
                </wp:positionV>
                <wp:extent cx="3289935" cy="635"/>
                <wp:effectExtent l="0" t="0" r="5715" b="6350"/>
                <wp:wrapSquare wrapText="bothSides"/>
                <wp:docPr id="22" name="Tekstvak 22"/>
                <wp:cNvGraphicFramePr/>
                <a:graphic xmlns:a="http://schemas.openxmlformats.org/drawingml/2006/main">
                  <a:graphicData uri="http://schemas.microsoft.com/office/word/2010/wordprocessingShape">
                    <wps:wsp>
                      <wps:cNvSpPr txBox="1"/>
                      <wps:spPr>
                        <a:xfrm>
                          <a:off x="0" y="0"/>
                          <a:ext cx="3289935" cy="635"/>
                        </a:xfrm>
                        <a:prstGeom prst="rect">
                          <a:avLst/>
                        </a:prstGeom>
                        <a:solidFill>
                          <a:prstClr val="white"/>
                        </a:solidFill>
                        <a:ln>
                          <a:noFill/>
                        </a:ln>
                      </wps:spPr>
                      <wps:txbx>
                        <w:txbxContent>
                          <w:p w:rsidR="00257ED8" w:rsidRPr="004C2B07" w:rsidRDefault="00257ED8" w:rsidP="00B7324C">
                            <w:pPr>
                              <w:pStyle w:val="Bijschrift"/>
                              <w:rPr>
                                <w:noProof/>
                                <w:sz w:val="24"/>
                                <w:szCs w:val="24"/>
                              </w:rPr>
                            </w:pPr>
                            <w:r>
                              <w:t xml:space="preserve">Figuur </w:t>
                            </w:r>
                            <w:r>
                              <w:fldChar w:fldCharType="begin"/>
                            </w:r>
                            <w:r>
                              <w:instrText xml:space="preserve"> SEQ Figuur \* ARABIC </w:instrText>
                            </w:r>
                            <w:r>
                              <w:fldChar w:fldCharType="separate"/>
                            </w:r>
                            <w:r>
                              <w:rPr>
                                <w:noProof/>
                              </w:rPr>
                              <w:t>9</w:t>
                            </w:r>
                            <w:r>
                              <w:fldChar w:fldCharType="end"/>
                            </w:r>
                            <w:r>
                              <w:t>: Venster voor algemene informatie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58BC5" id="Tekstvak 22" o:spid="_x0000_s1039" type="#_x0000_t202" style="position:absolute;margin-left:240pt;margin-top:1.85pt;width:259.0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" stroked="f">
                <v:textbox style="mso-fit-shape-to-text:t" inset="0,0,0,0">
                  <w:txbxContent>
                    <w:p w:rsidR="00257ED8" w:rsidRPr="004C2B07" w:rsidRDefault="00257ED8" w:rsidP="00B7324C">
                      <w:pPr>
                        <w:pStyle w:val="Bijschrift"/>
                        <w:rPr>
                          <w:noProof/>
                          <w:sz w:val="24"/>
                          <w:szCs w:val="24"/>
                        </w:rPr>
                      </w:pPr>
                      <w:r>
                        <w:t xml:space="preserve">Figuur </w:t>
                      </w:r>
                      <w:r>
                        <w:fldChar w:fldCharType="begin"/>
                      </w:r>
                      <w:r>
                        <w:instrText xml:space="preserve"> SEQ Figuur \* ARABIC </w:instrText>
                      </w:r>
                      <w:r>
                        <w:fldChar w:fldCharType="separate"/>
                      </w:r>
                      <w:r>
                        <w:rPr>
                          <w:noProof/>
                        </w:rPr>
                        <w:t>9</w:t>
                      </w:r>
                      <w:r>
                        <w:fldChar w:fldCharType="end"/>
                      </w:r>
                      <w:r>
                        <w:t>: Venster voor algemene informatie van je connector</w:t>
                      </w:r>
                    </w:p>
                  </w:txbxContent>
                </v:textbox>
                <w10:wrap type="square"/>
              </v:shape>
            </w:pict>
          </mc:Fallback>
        </mc:AlternateContent>
      </w:r>
    </w:p>
    <w:p w:rsidR="00B7324C" w:rsidRPr="00E94029" w:rsidRDefault="00B7324C" w:rsidP="001C34CC"/>
    <w:p w:rsidR="00B7324C" w:rsidRPr="00E94029" w:rsidRDefault="00B7324C" w:rsidP="001C34CC"/>
    <w:p w:rsidR="00B7324C" w:rsidRPr="00E94029" w:rsidRDefault="00B7324C" w:rsidP="001C34CC"/>
    <w:p w:rsidR="00B7324C" w:rsidRPr="00E94029" w:rsidRDefault="00B7324C" w:rsidP="001C34CC"/>
    <w:p w:rsidR="00B7324C" w:rsidRPr="00E94029" w:rsidRDefault="00B7324C" w:rsidP="001C34CC">
      <w:r w:rsidRPr="00E94029">
        <w:rPr>
          <w:noProof/>
        </w:rPr>
        <w:drawing>
          <wp:anchor distT="0" distB="0" distL="114300" distR="114300" simplePos="0" relativeHeight="251701248" behindDoc="0" locked="0" layoutInCell="1" allowOverlap="1" wp14:anchorId="304BFF3B" wp14:editId="6E8B5744">
            <wp:simplePos x="0" y="0"/>
            <wp:positionH relativeFrom="margin">
              <wp:posOffset>2171122</wp:posOffset>
            </wp:positionH>
            <wp:positionV relativeFrom="margin">
              <wp:posOffset>4191115</wp:posOffset>
            </wp:positionV>
            <wp:extent cx="4247515" cy="1771015"/>
            <wp:effectExtent l="0" t="0" r="635" b="635"/>
            <wp:wrapSquare wrapText="bothSides"/>
            <wp:docPr id="23" name="Afbeelding 23" descr="https://cdn.discordapp.com/attachments/359058606429175828/4516986324425113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359058606429175828/451698632442511360/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51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324C" w:rsidRPr="00E94029" w:rsidRDefault="00B7324C" w:rsidP="00B7324C">
      <w:r w:rsidRPr="00E94029">
        <w:t xml:space="preserve">9. Vanaf het eerste </w:t>
      </w:r>
      <w:r w:rsidR="009F5D28" w:rsidRPr="00E94029">
        <w:t>keuzemenu</w:t>
      </w:r>
      <w:r w:rsidRPr="00E94029">
        <w:t xml:space="preserve"> kies ‘API Key’</w:t>
      </w:r>
      <w:r w:rsidR="00E61835" w:rsidRPr="00E94029">
        <w:t xml:space="preserve"> zoals in figuur 10</w:t>
      </w:r>
      <w:r w:rsidRPr="00E94029">
        <w:t>.</w:t>
      </w:r>
    </w:p>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E61835" w:rsidP="00B7324C">
      <w:r w:rsidRPr="00E94029">
        <w:rPr>
          <w:noProof/>
        </w:rPr>
        <mc:AlternateContent>
          <mc:Choice Requires="wps">
            <w:drawing>
              <wp:anchor distT="0" distB="0" distL="114300" distR="114300" simplePos="0" relativeHeight="251703296" behindDoc="0" locked="0" layoutInCell="1" allowOverlap="1" wp14:anchorId="5761090B" wp14:editId="40A4E1C2">
                <wp:simplePos x="0" y="0"/>
                <wp:positionH relativeFrom="column">
                  <wp:posOffset>2524068</wp:posOffset>
                </wp:positionH>
                <wp:positionV relativeFrom="paragraph">
                  <wp:posOffset>52705</wp:posOffset>
                </wp:positionV>
                <wp:extent cx="4247515" cy="635"/>
                <wp:effectExtent l="0" t="0" r="0" b="0"/>
                <wp:wrapSquare wrapText="bothSides"/>
                <wp:docPr id="24" name="Tekstvak 24"/>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rsidR="00257ED8" w:rsidRPr="000F519D" w:rsidRDefault="00257ED8" w:rsidP="00B7324C">
                            <w:pPr>
                              <w:pStyle w:val="Bijschrift"/>
                              <w:rPr>
                                <w:noProof/>
                                <w:sz w:val="24"/>
                                <w:szCs w:val="24"/>
                              </w:rPr>
                            </w:pPr>
                            <w:r>
                              <w:t xml:space="preserve">Figuur </w:t>
                            </w:r>
                            <w:r>
                              <w:fldChar w:fldCharType="begin"/>
                            </w:r>
                            <w:r>
                              <w:instrText xml:space="preserve"> SEQ Figuur \* ARABIC </w:instrText>
                            </w:r>
                            <w:r>
                              <w:fldChar w:fldCharType="separate"/>
                            </w:r>
                            <w:r>
                              <w:rPr>
                                <w:noProof/>
                              </w:rPr>
                              <w:t>10</w:t>
                            </w:r>
                            <w:r>
                              <w:fldChar w:fldCharType="end"/>
                            </w:r>
                            <w:r>
                              <w:t>: Venster voor security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1090B" id="Tekstvak 24" o:spid="_x0000_s1040" type="#_x0000_t202" style="position:absolute;margin-left:198.75pt;margin-top:4.15pt;width:334.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" stroked="f">
                <v:textbox style="mso-fit-shape-to-text:t" inset="0,0,0,0">
                  <w:txbxContent>
                    <w:p w:rsidR="00257ED8" w:rsidRPr="000F519D" w:rsidRDefault="00257ED8" w:rsidP="00B7324C">
                      <w:pPr>
                        <w:pStyle w:val="Bijschrift"/>
                        <w:rPr>
                          <w:noProof/>
                          <w:sz w:val="24"/>
                          <w:szCs w:val="24"/>
                        </w:rPr>
                      </w:pPr>
                      <w:r>
                        <w:t xml:space="preserve">Figuur </w:t>
                      </w:r>
                      <w:r>
                        <w:fldChar w:fldCharType="begin"/>
                      </w:r>
                      <w:r>
                        <w:instrText xml:space="preserve"> SEQ Figuur \* ARABIC </w:instrText>
                      </w:r>
                      <w:r>
                        <w:fldChar w:fldCharType="separate"/>
                      </w:r>
                      <w:r>
                        <w:rPr>
                          <w:noProof/>
                        </w:rPr>
                        <w:t>10</w:t>
                      </w:r>
                      <w:r>
                        <w:fldChar w:fldCharType="end"/>
                      </w:r>
                      <w:r>
                        <w:t>: Venster voor security van je connector</w:t>
                      </w:r>
                    </w:p>
                  </w:txbxContent>
                </v:textbox>
                <w10:wrap type="square"/>
              </v:shape>
            </w:pict>
          </mc:Fallback>
        </mc:AlternateContent>
      </w:r>
    </w:p>
    <w:p w:rsidR="00B7324C" w:rsidRPr="00E94029" w:rsidRDefault="00B7324C" w:rsidP="001C34CC"/>
    <w:p w:rsidR="00B7324C" w:rsidRPr="00E94029" w:rsidRDefault="00B7324C" w:rsidP="001C34CC"/>
    <w:p w:rsidR="00B7324C" w:rsidRPr="00E94029" w:rsidRDefault="00630212" w:rsidP="001C34CC">
      <w:r w:rsidRPr="00E94029">
        <w:rPr>
          <w:noProof/>
        </w:rPr>
        <mc:AlternateContent>
          <mc:Choice Requires="wps">
            <w:drawing>
              <wp:anchor distT="0" distB="0" distL="114300" distR="114300" simplePos="0" relativeHeight="251715584" behindDoc="0" locked="0" layoutInCell="1" allowOverlap="1" wp14:anchorId="1D276904" wp14:editId="0BF487E3">
                <wp:simplePos x="0" y="0"/>
                <wp:positionH relativeFrom="column">
                  <wp:posOffset>2350770</wp:posOffset>
                </wp:positionH>
                <wp:positionV relativeFrom="paragraph">
                  <wp:posOffset>1584325</wp:posOffset>
                </wp:positionV>
                <wp:extent cx="4095750"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257ED8" w:rsidRPr="00CC2C93"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11</w:t>
                            </w:r>
                            <w:r>
                              <w:fldChar w:fldCharType="end"/>
                            </w:r>
                            <w:r>
                              <w:t>: Veld voor de API 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76904" id="Tekstvak 30" o:spid="_x0000_s1041" type="#_x0000_t202" style="position:absolute;margin-left:185.1pt;margin-top:124.75pt;width:32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" stroked="f">
                <v:textbox style="mso-fit-shape-to-text:t" inset="0,0,0,0">
                  <w:txbxContent>
                    <w:p w:rsidR="00257ED8" w:rsidRPr="00CC2C93"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11</w:t>
                      </w:r>
                      <w:r>
                        <w:fldChar w:fldCharType="end"/>
                      </w:r>
                      <w:r>
                        <w:t>: Veld voor de API Key</w:t>
                      </w:r>
                    </w:p>
                  </w:txbxContent>
                </v:textbox>
                <w10:wrap type="square"/>
              </v:shape>
            </w:pict>
          </mc:Fallback>
        </mc:AlternateContent>
      </w:r>
      <w:r w:rsidR="00E61835" w:rsidRPr="00E94029">
        <w:rPr>
          <w:noProof/>
        </w:rPr>
        <w:drawing>
          <wp:anchor distT="0" distB="0" distL="114300" distR="114300" simplePos="0" relativeHeight="251707392" behindDoc="0" locked="0" layoutInCell="1" allowOverlap="1" wp14:anchorId="016B1C9F" wp14:editId="0535BBEF">
            <wp:simplePos x="0" y="0"/>
            <wp:positionH relativeFrom="margin">
              <wp:posOffset>2351289</wp:posOffset>
            </wp:positionH>
            <wp:positionV relativeFrom="margin">
              <wp:posOffset>6573289</wp:posOffset>
            </wp:positionV>
            <wp:extent cx="4095750" cy="1494155"/>
            <wp:effectExtent l="0" t="0" r="0" b="0"/>
            <wp:wrapSquare wrapText="bothSides"/>
            <wp:docPr id="26" name="Afbeelding 26" descr="https://cdn.discordapp.com/attachments/359058606429175828/4516991632440033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359058606429175828/451699163244003338/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1494155"/>
                    </a:xfrm>
                    <a:prstGeom prst="rect">
                      <a:avLst/>
                    </a:prstGeom>
                    <a:noFill/>
                    <a:ln>
                      <a:noFill/>
                    </a:ln>
                  </pic:spPr>
                </pic:pic>
              </a:graphicData>
            </a:graphic>
          </wp:anchor>
        </w:drawing>
      </w:r>
    </w:p>
    <w:p w:rsidR="00B7324C" w:rsidRPr="00E94029" w:rsidRDefault="00B7324C" w:rsidP="001C34CC"/>
    <w:p w:rsidR="00B7324C" w:rsidRPr="00E94029" w:rsidRDefault="00B7324C" w:rsidP="00B7324C">
      <w:r w:rsidRPr="00E94029">
        <w:t>10.</w:t>
      </w:r>
      <w:r w:rsidR="00E61835" w:rsidRPr="00E94029">
        <w:rPr>
          <w:noProof/>
        </w:rPr>
        <w:t xml:space="preserve"> </w:t>
      </w:r>
      <w:r w:rsidRPr="00E94029">
        <w:rPr>
          <w:noProof/>
        </w:rPr>
        <w:t xml:space="preserve">Full de lege velden in </w:t>
      </w:r>
      <w:r w:rsidR="00E61835" w:rsidRPr="00E94029">
        <w:rPr>
          <w:noProof/>
        </w:rPr>
        <w:t xml:space="preserve">als in figuur 11. Zorg ervoor dat je in de parameter </w:t>
      </w:r>
      <w:r w:rsidR="00E61835" w:rsidRPr="00E94029">
        <w:rPr>
          <w:b/>
          <w:noProof/>
        </w:rPr>
        <w:t xml:space="preserve">X-CM-PRODUCTTOKEN </w:t>
      </w:r>
      <w:r w:rsidR="00E61835" w:rsidRPr="00E94029">
        <w:rPr>
          <w:noProof/>
        </w:rPr>
        <w:t>zet. Als je alles hebt ingevuld klik op ‘Definition’.</w:t>
      </w:r>
    </w:p>
    <w:p w:rsidR="00B7324C" w:rsidRPr="00E94029" w:rsidRDefault="00B7324C" w:rsidP="001C34CC"/>
    <w:p w:rsidR="007A125B" w:rsidRPr="00E94029" w:rsidRDefault="007A125B" w:rsidP="001C34CC"/>
    <w:p w:rsidR="007A125B" w:rsidRPr="00E94029" w:rsidRDefault="007A125B" w:rsidP="007A125B">
      <w:r w:rsidRPr="00E94029">
        <w:rPr>
          <w:noProof/>
        </w:rPr>
        <w:drawing>
          <wp:anchor distT="0" distB="0" distL="114300" distR="114300" simplePos="0" relativeHeight="251709440" behindDoc="0" locked="0" layoutInCell="1" allowOverlap="1" wp14:anchorId="3BFFEA82" wp14:editId="63D44D53">
            <wp:simplePos x="0" y="0"/>
            <wp:positionH relativeFrom="margin">
              <wp:posOffset>3456709</wp:posOffset>
            </wp:positionH>
            <wp:positionV relativeFrom="margin">
              <wp:posOffset>-277437</wp:posOffset>
            </wp:positionV>
            <wp:extent cx="5482590" cy="1636395"/>
            <wp:effectExtent l="0" t="0" r="3810" b="1905"/>
            <wp:wrapSquare wrapText="bothSides"/>
            <wp:docPr id="27" name="Afbeelding 27" descr="https://cdn.discordapp.com/attachments/359058606429175828/4517001017448202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359058606429175828/45170010174482022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59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11. Om een nieuwe actie toe te voegen klik op het plusje bij ‘New action’</w:t>
      </w:r>
      <w:r w:rsidR="001F117A" w:rsidRPr="00E94029">
        <w:t xml:space="preserve"> (Figuur 12)</w:t>
      </w:r>
      <w:r w:rsidRPr="00E94029">
        <w:t>.</w:t>
      </w:r>
    </w:p>
    <w:p w:rsidR="007A125B" w:rsidRPr="00E94029" w:rsidRDefault="007A125B" w:rsidP="007A125B"/>
    <w:p w:rsidR="007A125B" w:rsidRPr="00E94029" w:rsidRDefault="007A125B" w:rsidP="007A125B"/>
    <w:p w:rsidR="007A125B" w:rsidRPr="00E94029" w:rsidRDefault="007A125B"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630212" w:rsidP="001C34CC">
      <w:r w:rsidRPr="00E94029">
        <w:rPr>
          <w:noProof/>
        </w:rPr>
        <mc:AlternateContent>
          <mc:Choice Requires="wps">
            <w:drawing>
              <wp:anchor distT="0" distB="0" distL="114300" distR="114300" simplePos="0" relativeHeight="251717632" behindDoc="0" locked="0" layoutInCell="1" allowOverlap="1" wp14:anchorId="5DE1BCC8" wp14:editId="381436C6">
                <wp:simplePos x="0" y="0"/>
                <wp:positionH relativeFrom="page">
                  <wp:posOffset>4197350</wp:posOffset>
                </wp:positionH>
                <wp:positionV relativeFrom="paragraph">
                  <wp:posOffset>6350</wp:posOffset>
                </wp:positionV>
                <wp:extent cx="2139950" cy="635"/>
                <wp:effectExtent l="0" t="0" r="0" b="6350"/>
                <wp:wrapSquare wrapText="bothSides"/>
                <wp:docPr id="31" name="Tekstvak 31"/>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wps:spPr>
                      <wps:txbx>
                        <w:txbxContent>
                          <w:p w:rsidR="00257ED8" w:rsidRPr="00374E3A"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12</w:t>
                            </w:r>
                            <w:r>
                              <w:fldChar w:fldCharType="end"/>
                            </w:r>
                            <w:r>
                              <w:t>: Action overzicht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E1BCC8" id="Tekstvak 31" o:spid="_x0000_s1042" type="#_x0000_t202" style="position:absolute;margin-left:330.5pt;margin-top:.5pt;width:168.5pt;height:.05pt;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" stroked="f">
                <v:textbox style="mso-fit-shape-to-text:t" inset="0,0,0,0">
                  <w:txbxContent>
                    <w:p w:rsidR="00257ED8" w:rsidRPr="00374E3A"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12</w:t>
                      </w:r>
                      <w:r>
                        <w:fldChar w:fldCharType="end"/>
                      </w:r>
                      <w:r>
                        <w:t>: Action overzicht</w:t>
                      </w:r>
                    </w:p>
                  </w:txbxContent>
                </v:textbox>
                <w10:wrap type="square" anchorx="page"/>
              </v:shape>
            </w:pict>
          </mc:Fallback>
        </mc:AlternateContent>
      </w:r>
    </w:p>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24753F" w:rsidRPr="00E94029" w:rsidRDefault="00630212" w:rsidP="001F117A">
      <w:r w:rsidRPr="00E94029">
        <w:rPr>
          <w:noProof/>
        </w:rPr>
        <mc:AlternateContent>
          <mc:Choice Requires="wps">
            <w:drawing>
              <wp:anchor distT="0" distB="0" distL="114300" distR="114300" simplePos="0" relativeHeight="251719680" behindDoc="0" locked="0" layoutInCell="1" allowOverlap="1" wp14:anchorId="15336BBB" wp14:editId="70B8B46E">
                <wp:simplePos x="0" y="0"/>
                <wp:positionH relativeFrom="column">
                  <wp:posOffset>3266440</wp:posOffset>
                </wp:positionH>
                <wp:positionV relativeFrom="paragraph">
                  <wp:posOffset>2102485</wp:posOffset>
                </wp:positionV>
                <wp:extent cx="3419475"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257ED8" w:rsidRPr="00B06722"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13</w:t>
                            </w:r>
                            <w:r>
                              <w:fldChar w:fldCharType="end"/>
                            </w:r>
                            <w:r>
                              <w:t>: Algemene informatie over Actie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36BBB" id="Tekstvak 32" o:spid="_x0000_s1043" type="#_x0000_t202" style="position:absolute;margin-left:257.2pt;margin-top:165.55pt;width:269.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" stroked="f">
                <v:textbox style="mso-fit-shape-to-text:t" inset="0,0,0,0">
                  <w:txbxContent>
                    <w:p w:rsidR="00257ED8" w:rsidRPr="00B06722"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13</w:t>
                      </w:r>
                      <w:r>
                        <w:fldChar w:fldCharType="end"/>
                      </w:r>
                      <w:r>
                        <w:t>: Algemene informatie over Actie</w:t>
                      </w:r>
                    </w:p>
                  </w:txbxContent>
                </v:textbox>
                <w10:wrap type="square"/>
              </v:shape>
            </w:pict>
          </mc:Fallback>
        </mc:AlternateContent>
      </w:r>
      <w:r w:rsidR="001F117A" w:rsidRPr="00E94029">
        <w:rPr>
          <w:noProof/>
        </w:rPr>
        <w:drawing>
          <wp:anchor distT="0" distB="0" distL="114300" distR="114300" simplePos="0" relativeHeight="251711488" behindDoc="0" locked="0" layoutInCell="1" allowOverlap="1" wp14:anchorId="5A03ED34" wp14:editId="63AFBACE">
            <wp:simplePos x="0" y="0"/>
            <wp:positionH relativeFrom="margin">
              <wp:posOffset>3266728</wp:posOffset>
            </wp:positionH>
            <wp:positionV relativeFrom="margin">
              <wp:posOffset>2370455</wp:posOffset>
            </wp:positionV>
            <wp:extent cx="3419475" cy="2291080"/>
            <wp:effectExtent l="0" t="0" r="9525" b="0"/>
            <wp:wrapSquare wrapText="bothSides"/>
            <wp:docPr id="28" name="Afbeelding 28" descr="https://cdn.discordapp.com/attachments/359058606429175828/4517008410201292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discordapp.com/attachments/359058606429175828/451700841020129280/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17A" w:rsidRPr="00E94029">
        <w:t xml:space="preserve">12. </w:t>
      </w:r>
      <w:r w:rsidR="00C81F43" w:rsidRPr="00E94029">
        <w:t>Na stap 11 krijg je een formulier te zien</w:t>
      </w:r>
      <w:r w:rsidRPr="00E94029">
        <w:t xml:space="preserve"> (Figuur 13)</w:t>
      </w:r>
      <w:r w:rsidR="00C81F43" w:rsidRPr="00E94029">
        <w:t xml:space="preserve">. </w:t>
      </w:r>
      <w:r w:rsidR="0024753F" w:rsidRPr="00E94029">
        <w:t>Beschrijf je actie met een samenvatting bij ‘Summary’. Geef de volledige beschrijving bij ‘Description’. Bij ‘Operation ID’ vul je een unieke ID in voor je connector.</w:t>
      </w:r>
      <w:r w:rsidRPr="00E94029">
        <w:t xml:space="preserve"> Laat ‘Visibilty’ op standaard staan.</w:t>
      </w:r>
      <w:r w:rsidR="0024753F" w:rsidRPr="00E94029">
        <w:t xml:space="preserve"> Scroll </w:t>
      </w:r>
      <w:r w:rsidRPr="00E94029">
        <w:t>naar beneden voor de volgende stap.</w:t>
      </w:r>
    </w:p>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702CFA" w:rsidP="001F117A">
      <w:r w:rsidRPr="00E94029">
        <w:rPr>
          <w:noProof/>
        </w:rPr>
        <mc:AlternateContent>
          <mc:Choice Requires="wps">
            <w:drawing>
              <wp:anchor distT="0" distB="0" distL="114300" distR="114300" simplePos="0" relativeHeight="251721728" behindDoc="0" locked="0" layoutInCell="1" allowOverlap="1" wp14:anchorId="2DB7A364" wp14:editId="7903EFF1">
                <wp:simplePos x="0" y="0"/>
                <wp:positionH relativeFrom="column">
                  <wp:posOffset>2454910</wp:posOffset>
                </wp:positionH>
                <wp:positionV relativeFrom="paragraph">
                  <wp:posOffset>1283335</wp:posOffset>
                </wp:positionV>
                <wp:extent cx="4237355" cy="635"/>
                <wp:effectExtent l="0" t="0" r="0" b="0"/>
                <wp:wrapSquare wrapText="bothSides"/>
                <wp:docPr id="33" name="Tekstvak 33"/>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rsidR="00257ED8" w:rsidRPr="00C14CB8" w:rsidRDefault="00257ED8" w:rsidP="00702CFA">
                            <w:pPr>
                              <w:pStyle w:val="Bijschrift"/>
                              <w:rPr>
                                <w:noProof/>
                                <w:sz w:val="24"/>
                                <w:szCs w:val="24"/>
                              </w:rPr>
                            </w:pPr>
                            <w:r>
                              <w:t xml:space="preserve">Figuur </w:t>
                            </w:r>
                            <w:r>
                              <w:fldChar w:fldCharType="begin"/>
                            </w:r>
                            <w:r>
                              <w:instrText xml:space="preserve"> SEQ Figuur \* ARABIC </w:instrText>
                            </w:r>
                            <w:r>
                              <w:fldChar w:fldCharType="separate"/>
                            </w:r>
                            <w:r>
                              <w:rPr>
                                <w:noProof/>
                              </w:rPr>
                              <w:t>14</w:t>
                            </w:r>
                            <w:r>
                              <w:fldChar w:fldCharType="end"/>
                            </w:r>
                            <w:r>
                              <w:t>: Venster om een request toe te voegen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7A364" id="Tekstvak 33" o:spid="_x0000_s1044" type="#_x0000_t202" style="position:absolute;margin-left:193.3pt;margin-top:101.05pt;width:333.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" stroked="f">
                <v:textbox style="mso-fit-shape-to-text:t" inset="0,0,0,0">
                  <w:txbxContent>
                    <w:p w:rsidR="00257ED8" w:rsidRPr="00C14CB8" w:rsidRDefault="00257ED8" w:rsidP="00702CFA">
                      <w:pPr>
                        <w:pStyle w:val="Bijschrift"/>
                        <w:rPr>
                          <w:noProof/>
                          <w:sz w:val="24"/>
                          <w:szCs w:val="24"/>
                        </w:rPr>
                      </w:pPr>
                      <w:r>
                        <w:t xml:space="preserve">Figuur </w:t>
                      </w:r>
                      <w:r>
                        <w:fldChar w:fldCharType="begin"/>
                      </w:r>
                      <w:r>
                        <w:instrText xml:space="preserve"> SEQ Figuur \* ARABIC </w:instrText>
                      </w:r>
                      <w:r>
                        <w:fldChar w:fldCharType="separate"/>
                      </w:r>
                      <w:r>
                        <w:rPr>
                          <w:noProof/>
                        </w:rPr>
                        <w:t>14</w:t>
                      </w:r>
                      <w:r>
                        <w:fldChar w:fldCharType="end"/>
                      </w:r>
                      <w:r>
                        <w:t>: Venster om een request toe te voegen</w:t>
                      </w:r>
                    </w:p>
                  </w:txbxContent>
                </v:textbox>
                <w10:wrap type="square"/>
              </v:shape>
            </w:pict>
          </mc:Fallback>
        </mc:AlternateContent>
      </w:r>
      <w:r w:rsidR="00630212" w:rsidRPr="00E94029">
        <w:rPr>
          <w:noProof/>
        </w:rPr>
        <w:drawing>
          <wp:anchor distT="0" distB="0" distL="114300" distR="114300" simplePos="0" relativeHeight="251713536" behindDoc="0" locked="0" layoutInCell="1" allowOverlap="1" wp14:anchorId="1521D560" wp14:editId="4E0386DC">
            <wp:simplePos x="0" y="0"/>
            <wp:positionH relativeFrom="margin">
              <wp:posOffset>2455314</wp:posOffset>
            </wp:positionH>
            <wp:positionV relativeFrom="margin">
              <wp:posOffset>6123363</wp:posOffset>
            </wp:positionV>
            <wp:extent cx="4237355" cy="1082040"/>
            <wp:effectExtent l="0" t="0" r="0" b="3810"/>
            <wp:wrapSquare wrapText="bothSides"/>
            <wp:docPr id="29" name="Afbeelding 29" descr="https://cdn.discordapp.com/attachments/359058606429175828/4517022475843010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discordapp.com/attachments/359058606429175828/451702247584301056/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1082040"/>
                    </a:xfrm>
                    <a:prstGeom prst="rect">
                      <a:avLst/>
                    </a:prstGeom>
                    <a:noFill/>
                    <a:ln>
                      <a:noFill/>
                    </a:ln>
                  </pic:spPr>
                </pic:pic>
              </a:graphicData>
            </a:graphic>
          </wp:anchor>
        </w:drawing>
      </w:r>
    </w:p>
    <w:p w:rsidR="001F117A" w:rsidRPr="00E94029" w:rsidRDefault="001F117A" w:rsidP="001F117A">
      <w:r w:rsidRPr="00E94029">
        <w:t>13</w:t>
      </w:r>
      <w:r w:rsidR="00702CFA" w:rsidRPr="00E94029">
        <w:t xml:space="preserve">. </w:t>
      </w:r>
      <w:r w:rsidR="00630212" w:rsidRPr="00E94029">
        <w:t xml:space="preserve">Onder het venster van Figuur 13 is </w:t>
      </w:r>
      <w:r w:rsidR="00702CFA" w:rsidRPr="00E94029">
        <w:t>een link met een titel aanvraag, zoals te zien is op figuur 14. Klik hierop.</w:t>
      </w:r>
    </w:p>
    <w:p w:rsidR="001F117A" w:rsidRPr="00E94029" w:rsidRDefault="001F117A" w:rsidP="001F117A"/>
    <w:p w:rsidR="001F117A" w:rsidRPr="00E94029" w:rsidRDefault="001F117A" w:rsidP="001F117A"/>
    <w:p w:rsidR="001F117A" w:rsidRPr="00E94029" w:rsidRDefault="001F117A" w:rsidP="001C34CC"/>
    <w:p w:rsidR="00B60654" w:rsidRPr="00E94029" w:rsidRDefault="00B60654" w:rsidP="001C34CC"/>
    <w:p w:rsidR="00B60654" w:rsidRPr="00E94029" w:rsidRDefault="00B60654" w:rsidP="001C34CC"/>
    <w:p w:rsidR="00B60654" w:rsidRPr="00E94029" w:rsidRDefault="00B60654" w:rsidP="001C34CC"/>
    <w:p w:rsidR="00B60654" w:rsidRPr="00E94029" w:rsidRDefault="00B60654" w:rsidP="001C34CC"/>
    <w:p w:rsidR="00B60654" w:rsidRPr="00E94029" w:rsidRDefault="00B60654" w:rsidP="001C34CC"/>
    <w:p w:rsidR="005E1BB2" w:rsidRPr="00E94029" w:rsidRDefault="00C1458C" w:rsidP="00C1458C">
      <w:r w:rsidRPr="00E94029">
        <w:t xml:space="preserve">14. Aan de rechter kant van het scherm komt een formulier in beeld. Selecteer ‘POST’ en vul de velden as volgt in. Vergeet niet bij </w:t>
      </w:r>
      <w:r w:rsidR="005E1BB2" w:rsidRPr="00E94029">
        <w:t>‘</w:t>
      </w:r>
      <w:r w:rsidRPr="00E94029">
        <w:t>Headers</w:t>
      </w:r>
      <w:r w:rsidR="005E1BB2" w:rsidRPr="00E94029">
        <w:t>’</w:t>
      </w:r>
      <w:r w:rsidRPr="00E94029">
        <w:t xml:space="preserve"> </w:t>
      </w:r>
      <w:r w:rsidR="005E1BB2" w:rsidRPr="00E94029">
        <w:t xml:space="preserve">de input te scheiden met een nieuwe lijn, zoals te zien bij </w:t>
      </w:r>
      <w:r w:rsidR="00EB246B" w:rsidRPr="00E94029">
        <w:t>f</w:t>
      </w:r>
      <w:r w:rsidR="005E1BB2" w:rsidRPr="00E94029">
        <w:t>iguur 15.</w:t>
      </w:r>
      <w:r w:rsidR="00E94029" w:rsidRPr="00E94029">
        <w:t xml:space="preserve"> </w:t>
      </w:r>
      <w:r w:rsidR="00BC0170">
        <w:t xml:space="preserve">Het programma leest de request namelijk per lijn. </w:t>
      </w:r>
      <w:r w:rsidR="00E94029" w:rsidRPr="00E94029">
        <w:t xml:space="preserve">Kies een taal naar voorkeur op </w:t>
      </w:r>
      <w:hyperlink r:id="rId25" w:history="1">
        <w:r w:rsidR="00E94029" w:rsidRPr="00E94029">
          <w:rPr>
            <w:rStyle w:val="Hyperlink"/>
          </w:rPr>
          <w:t>https://docs.cmtelecom.com/voice-api/v2.0#prerequisites|text-to-speech</w:t>
        </w:r>
      </w:hyperlink>
      <w:r w:rsidR="00E94029" w:rsidRPr="00E94029">
        <w:rPr>
          <w:color w:val="146194" w:themeColor="text2"/>
          <w:u w:val="single"/>
        </w:rPr>
        <w:t xml:space="preserve"> </w:t>
      </w:r>
      <w:r w:rsidR="00E94029" w:rsidRPr="00E94029">
        <w:t>voor dit voorbeeld hebben we Engels gebruikt.</w:t>
      </w:r>
      <w:r w:rsidR="005E1BB2" w:rsidRPr="00E94029">
        <w:rPr>
          <w:color w:val="146194" w:themeColor="text2"/>
        </w:rPr>
        <w:t xml:space="preserve"> </w:t>
      </w:r>
      <w:r w:rsidR="005E1BB2" w:rsidRPr="00E94029">
        <w:t>Wanneer je daarmee klaar bent klik je op ‘Import’.</w:t>
      </w:r>
      <w:r w:rsidR="00E94029" w:rsidRPr="00E94029">
        <w:t xml:space="preserve"> </w:t>
      </w:r>
    </w:p>
    <w:p w:rsidR="005E1BB2" w:rsidRPr="00E94029" w:rsidRDefault="005E1BB2" w:rsidP="00C1458C"/>
    <w:p w:rsidR="00C1458C" w:rsidRPr="00E94029" w:rsidRDefault="009558D1" w:rsidP="00C1458C">
      <w:pPr>
        <w:rPr>
          <w:b/>
        </w:rPr>
      </w:pPr>
      <w:r w:rsidRPr="00E94029">
        <w:rPr>
          <w:noProof/>
        </w:rPr>
        <w:drawing>
          <wp:anchor distT="0" distB="0" distL="114300" distR="114300" simplePos="0" relativeHeight="251723776" behindDoc="0" locked="0" layoutInCell="1" allowOverlap="1" wp14:anchorId="5EB29B55" wp14:editId="04FDF023">
            <wp:simplePos x="0" y="0"/>
            <wp:positionH relativeFrom="margin">
              <wp:posOffset>4095923</wp:posOffset>
            </wp:positionH>
            <wp:positionV relativeFrom="margin">
              <wp:posOffset>937548</wp:posOffset>
            </wp:positionV>
            <wp:extent cx="2646045" cy="4070985"/>
            <wp:effectExtent l="0" t="0" r="1905" b="5715"/>
            <wp:wrapSquare wrapText="bothSides"/>
            <wp:docPr id="2" name="Afbeelding 2" descr="https://cdn.discordapp.com/attachments/359058606429175828/4517034369380516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discordapp.com/attachments/359058606429175828/451703436938051606/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045"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58C" w:rsidRPr="00E94029">
        <w:rPr>
          <w:b/>
        </w:rPr>
        <w:t>URL:</w:t>
      </w:r>
    </w:p>
    <w:p w:rsidR="00C1458C" w:rsidRPr="00E94029" w:rsidRDefault="00C1458C" w:rsidP="00C1458C">
      <w:r w:rsidRPr="00E94029">
        <w:t>https://api.cmtelecom.com/voiceapi/v2/Notification</w:t>
      </w:r>
    </w:p>
    <w:p w:rsidR="00C1458C" w:rsidRPr="00E94029" w:rsidRDefault="00C1458C" w:rsidP="00C1458C"/>
    <w:p w:rsidR="00C1458C" w:rsidRPr="00E94029" w:rsidRDefault="00C1458C" w:rsidP="00C1458C">
      <w:pPr>
        <w:rPr>
          <w:b/>
        </w:rPr>
      </w:pPr>
      <w:r w:rsidRPr="00E94029">
        <w:rPr>
          <w:b/>
        </w:rPr>
        <w:t>Headers:</w:t>
      </w:r>
    </w:p>
    <w:p w:rsidR="00C1458C" w:rsidRPr="00E94029" w:rsidRDefault="00C1458C" w:rsidP="00C1458C">
      <w:r w:rsidRPr="00E94029">
        <w:t>Content-Type</w:t>
      </w:r>
    </w:p>
    <w:p w:rsidR="00C1458C" w:rsidRPr="00E94029" w:rsidRDefault="00C1458C" w:rsidP="00C1458C">
      <w:r w:rsidRPr="00E94029">
        <w:t>X-CM-PRODUCTTOKEN</w:t>
      </w:r>
    </w:p>
    <w:p w:rsidR="00C1458C" w:rsidRPr="00E94029" w:rsidRDefault="00C1458C" w:rsidP="00C1458C"/>
    <w:p w:rsidR="00C1458C" w:rsidRPr="00E94029" w:rsidRDefault="00C1458C" w:rsidP="00C1458C"/>
    <w:p w:rsidR="00C1458C" w:rsidRPr="00E94029" w:rsidRDefault="00C1458C" w:rsidP="00C1458C">
      <w:pPr>
        <w:rPr>
          <w:b/>
        </w:rPr>
      </w:pPr>
      <w:r w:rsidRPr="00E94029">
        <w:rPr>
          <w:b/>
        </w:rPr>
        <w:t>Body:</w:t>
      </w:r>
    </w:p>
    <w:p w:rsidR="00C1458C" w:rsidRPr="00E94029" w:rsidRDefault="00C1458C" w:rsidP="00C1458C">
      <w:r w:rsidRPr="00E94029">
        <w:t>{</w:t>
      </w:r>
    </w:p>
    <w:p w:rsidR="00C1458C" w:rsidRPr="00E94029" w:rsidRDefault="00C1458C" w:rsidP="00C1458C">
      <w:r w:rsidRPr="00E94029">
        <w:t xml:space="preserve">    "callee": "0031612345678",</w:t>
      </w:r>
    </w:p>
    <w:p w:rsidR="00C1458C" w:rsidRPr="00E94029" w:rsidRDefault="00C1458C" w:rsidP="00C1458C">
      <w:r w:rsidRPr="00E94029">
        <w:t xml:space="preserve">    "caller": "0031687654321",</w:t>
      </w:r>
    </w:p>
    <w:p w:rsidR="00C1458C" w:rsidRPr="00BC0170" w:rsidRDefault="00C1458C" w:rsidP="00C1458C">
      <w:pPr>
        <w:rPr>
          <w:lang w:val="en-GB"/>
        </w:rPr>
      </w:pPr>
      <w:r w:rsidRPr="00BC0170">
        <w:rPr>
          <w:lang w:val="en-GB"/>
        </w:rPr>
        <w:t xml:space="preserve">    "anonymous": false,</w:t>
      </w:r>
    </w:p>
    <w:p w:rsidR="00C1458C" w:rsidRPr="00BC0170" w:rsidRDefault="00C1458C" w:rsidP="00C1458C">
      <w:pPr>
        <w:rPr>
          <w:lang w:val="en-GB"/>
        </w:rPr>
      </w:pPr>
      <w:r w:rsidRPr="00BC0170">
        <w:rPr>
          <w:lang w:val="en-GB"/>
        </w:rPr>
        <w:t xml:space="preserve">    "prompt": "This is an example message",</w:t>
      </w:r>
    </w:p>
    <w:p w:rsidR="00C1458C" w:rsidRPr="00E94029" w:rsidRDefault="00C1458C" w:rsidP="00C1458C">
      <w:r w:rsidRPr="00BC0170">
        <w:rPr>
          <w:lang w:val="en-GB"/>
        </w:rPr>
        <w:t xml:space="preserve">    </w:t>
      </w:r>
      <w:r w:rsidRPr="00E94029">
        <w:t>"prompt-type": "TTS",</w:t>
      </w:r>
    </w:p>
    <w:p w:rsidR="00C1458C" w:rsidRPr="00E94029" w:rsidRDefault="00C1458C" w:rsidP="00C1458C">
      <w:r w:rsidRPr="00E94029">
        <w:t xml:space="preserve">    "voice": {</w:t>
      </w:r>
    </w:p>
    <w:p w:rsidR="00C1458C" w:rsidRPr="00E94029" w:rsidRDefault="00C1458C" w:rsidP="00C1458C">
      <w:r w:rsidRPr="00E94029">
        <w:t xml:space="preserve">        "language": "en-GB",</w:t>
      </w:r>
    </w:p>
    <w:p w:rsidR="00C1458C" w:rsidRPr="00E94029" w:rsidRDefault="00C1458C" w:rsidP="00C1458C">
      <w:r w:rsidRPr="00E94029">
        <w:t xml:space="preserve">        "gender": "Male",</w:t>
      </w:r>
    </w:p>
    <w:p w:rsidR="00C1458C" w:rsidRPr="00E94029" w:rsidRDefault="00EB72D0" w:rsidP="00C1458C">
      <w:r w:rsidRPr="00E94029">
        <w:rPr>
          <w:noProof/>
        </w:rPr>
        <mc:AlternateContent>
          <mc:Choice Requires="wps">
            <w:drawing>
              <wp:anchor distT="0" distB="0" distL="114300" distR="114300" simplePos="0" relativeHeight="251725824" behindDoc="0" locked="0" layoutInCell="1" allowOverlap="1" wp14:anchorId="6DEB97DB" wp14:editId="022D8BCC">
                <wp:simplePos x="0" y="0"/>
                <wp:positionH relativeFrom="column">
                  <wp:posOffset>3976432</wp:posOffset>
                </wp:positionH>
                <wp:positionV relativeFrom="paragraph">
                  <wp:posOffset>105860</wp:posOffset>
                </wp:positionV>
                <wp:extent cx="2646045" cy="635"/>
                <wp:effectExtent l="0" t="0" r="0" b="0"/>
                <wp:wrapSquare wrapText="bothSides"/>
                <wp:docPr id="3" name="Tekstvak 3"/>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257ED8" w:rsidRPr="008E4B00" w:rsidRDefault="00257ED8" w:rsidP="005E1BB2">
                            <w:pPr>
                              <w:pStyle w:val="Bijschrift"/>
                              <w:rPr>
                                <w:noProof/>
                                <w:sz w:val="24"/>
                                <w:szCs w:val="24"/>
                              </w:rPr>
                            </w:pPr>
                            <w:r>
                              <w:t xml:space="preserve">Figuur </w:t>
                            </w:r>
                            <w:r>
                              <w:fldChar w:fldCharType="begin"/>
                            </w:r>
                            <w:r>
                              <w:instrText xml:space="preserve"> SEQ Figuur \* ARABIC </w:instrText>
                            </w:r>
                            <w:r>
                              <w:fldChar w:fldCharType="separate"/>
                            </w:r>
                            <w:r>
                              <w:rPr>
                                <w:noProof/>
                              </w:rPr>
                              <w:t>15</w:t>
                            </w:r>
                            <w:r>
                              <w:fldChar w:fldCharType="end"/>
                            </w:r>
                            <w:r>
                              <w:t>: Formulier om je request in te vullen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B97DB" id="Tekstvak 3" o:spid="_x0000_s1045" type="#_x0000_t202" style="position:absolute;margin-left:313.1pt;margin-top:8.35pt;width:208.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" stroked="f">
                <v:textbox style="mso-fit-shape-to-text:t" inset="0,0,0,0">
                  <w:txbxContent>
                    <w:p w:rsidR="00257ED8" w:rsidRPr="008E4B00" w:rsidRDefault="00257ED8" w:rsidP="005E1BB2">
                      <w:pPr>
                        <w:pStyle w:val="Bijschrift"/>
                        <w:rPr>
                          <w:noProof/>
                          <w:sz w:val="24"/>
                          <w:szCs w:val="24"/>
                        </w:rPr>
                      </w:pPr>
                      <w:r>
                        <w:t xml:space="preserve">Figuur </w:t>
                      </w:r>
                      <w:r>
                        <w:fldChar w:fldCharType="begin"/>
                      </w:r>
                      <w:r>
                        <w:instrText xml:space="preserve"> SEQ Figuur \* ARABIC </w:instrText>
                      </w:r>
                      <w:r>
                        <w:fldChar w:fldCharType="separate"/>
                      </w:r>
                      <w:r>
                        <w:rPr>
                          <w:noProof/>
                        </w:rPr>
                        <w:t>15</w:t>
                      </w:r>
                      <w:r>
                        <w:fldChar w:fldCharType="end"/>
                      </w:r>
                      <w:r>
                        <w:t>: Formulier om je request in te vullen</w:t>
                      </w:r>
                    </w:p>
                  </w:txbxContent>
                </v:textbox>
                <w10:wrap type="square"/>
              </v:shape>
            </w:pict>
          </mc:Fallback>
        </mc:AlternateContent>
      </w:r>
      <w:r w:rsidR="00C1458C" w:rsidRPr="00E94029">
        <w:t xml:space="preserve">        "number": 1</w:t>
      </w:r>
    </w:p>
    <w:p w:rsidR="00C1458C" w:rsidRPr="00E94029" w:rsidRDefault="00C1458C" w:rsidP="00C1458C">
      <w:r w:rsidRPr="00E94029">
        <w:t xml:space="preserve">    }</w:t>
      </w:r>
    </w:p>
    <w:p w:rsidR="00C1458C" w:rsidRPr="00E94029" w:rsidRDefault="00C1458C" w:rsidP="00C1458C">
      <w:r w:rsidRPr="00E94029">
        <w:t>}</w:t>
      </w:r>
    </w:p>
    <w:p w:rsidR="00C1458C" w:rsidRPr="00E94029" w:rsidRDefault="00C1458C" w:rsidP="00C1458C"/>
    <w:p w:rsidR="00C1458C" w:rsidRPr="00E94029" w:rsidRDefault="00BC0170" w:rsidP="00C1458C">
      <w:r w:rsidRPr="00E94029">
        <w:rPr>
          <w:noProof/>
        </w:rPr>
        <w:drawing>
          <wp:anchor distT="0" distB="0" distL="114300" distR="114300" simplePos="0" relativeHeight="251727872" behindDoc="0" locked="0" layoutInCell="1" allowOverlap="1" wp14:anchorId="759315BD" wp14:editId="26B5E8C6">
            <wp:simplePos x="0" y="0"/>
            <wp:positionH relativeFrom="margin">
              <wp:posOffset>4068618</wp:posOffset>
            </wp:positionH>
            <wp:positionV relativeFrom="margin">
              <wp:posOffset>5678574</wp:posOffset>
            </wp:positionV>
            <wp:extent cx="2412365" cy="2586355"/>
            <wp:effectExtent l="0" t="0" r="6985" b="4445"/>
            <wp:wrapSquare wrapText="bothSides"/>
            <wp:docPr id="4" name="Afbeelding 4" descr="https://cdn.discordapp.com/attachments/359058606429175828/451705624435097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discordapp.com/attachments/359058606429175828/451705624435097600/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2365"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0654" w:rsidRPr="00E94029" w:rsidRDefault="00B60654" w:rsidP="001C34CC"/>
    <w:p w:rsidR="007928A4" w:rsidRPr="00E94029" w:rsidRDefault="007928A4" w:rsidP="001C34CC"/>
    <w:p w:rsidR="007928A4" w:rsidRPr="00E94029" w:rsidRDefault="007928A4" w:rsidP="001C34CC"/>
    <w:p w:rsidR="007928A4" w:rsidRPr="00E94029" w:rsidRDefault="007928A4" w:rsidP="001C34CC"/>
    <w:p w:rsidR="007928A4" w:rsidRPr="00E94029" w:rsidRDefault="007928A4" w:rsidP="001C34CC"/>
    <w:p w:rsidR="007928A4" w:rsidRPr="00E94029" w:rsidRDefault="007928A4" w:rsidP="007928A4">
      <w:r w:rsidRPr="00E94029">
        <w:t>15.</w:t>
      </w:r>
      <w:r w:rsidR="009558D1" w:rsidRPr="00E94029">
        <w:t xml:space="preserve"> </w:t>
      </w:r>
      <w:r w:rsidRPr="00E94029">
        <w:t xml:space="preserve">Nadat je de request hebt geïmporteerd </w:t>
      </w:r>
      <w:r w:rsidR="00EB246B" w:rsidRPr="00E94029">
        <w:t>komt het formulier dat is aangegeven in figuur 16 in beeld.</w:t>
      </w:r>
      <w:r w:rsidR="005D0EFD" w:rsidRPr="00E94029">
        <w:t xml:space="preserve"> Klik op ‘Content-t</w:t>
      </w:r>
      <w:r w:rsidR="00DA239C" w:rsidRPr="00E94029">
        <w:t>ype’ en dan op ‘Edit’.</w:t>
      </w:r>
    </w:p>
    <w:p w:rsidR="007928A4" w:rsidRPr="00E94029" w:rsidRDefault="007928A4" w:rsidP="007928A4"/>
    <w:p w:rsidR="007928A4" w:rsidRPr="00E94029" w:rsidRDefault="00BC0170" w:rsidP="007928A4">
      <w:r w:rsidRPr="00E94029">
        <w:rPr>
          <w:noProof/>
        </w:rPr>
        <mc:AlternateContent>
          <mc:Choice Requires="wps">
            <w:drawing>
              <wp:anchor distT="0" distB="0" distL="114300" distR="114300" simplePos="0" relativeHeight="251729920" behindDoc="0" locked="0" layoutInCell="1" allowOverlap="1" wp14:anchorId="374D47E8" wp14:editId="2ACC56EA">
                <wp:simplePos x="0" y="0"/>
                <wp:positionH relativeFrom="margin">
                  <wp:posOffset>4103024</wp:posOffset>
                </wp:positionH>
                <wp:positionV relativeFrom="paragraph">
                  <wp:posOffset>789651</wp:posOffset>
                </wp:positionV>
                <wp:extent cx="2412365" cy="635"/>
                <wp:effectExtent l="0" t="0" r="6985" b="6350"/>
                <wp:wrapSquare wrapText="bothSides"/>
                <wp:docPr id="34" name="Tekstvak 34"/>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rsidR="00257ED8" w:rsidRPr="00B93312" w:rsidRDefault="00257ED8" w:rsidP="009558D1">
                            <w:pPr>
                              <w:pStyle w:val="Bijschrift"/>
                              <w:rPr>
                                <w:noProof/>
                                <w:sz w:val="24"/>
                                <w:szCs w:val="24"/>
                              </w:rPr>
                            </w:pPr>
                            <w:r>
                              <w:t xml:space="preserve">Figuur </w:t>
                            </w:r>
                            <w:r>
                              <w:fldChar w:fldCharType="begin"/>
                            </w:r>
                            <w:r>
                              <w:instrText xml:space="preserve"> SEQ Figuur \* ARABIC </w:instrText>
                            </w:r>
                            <w:r>
                              <w:fldChar w:fldCharType="separate"/>
                            </w:r>
                            <w:r>
                              <w:rPr>
                                <w:noProof/>
                              </w:rPr>
                              <w:t>16</w:t>
                            </w:r>
                            <w:r>
                              <w:fldChar w:fldCharType="end"/>
                            </w:r>
                            <w:r>
                              <w:t>: Content-type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D47E8" id="Tekstvak 34" o:spid="_x0000_s1046" type="#_x0000_t202" style="position:absolute;margin-left:323.05pt;margin-top:62.2pt;width:189.95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" stroked="f">
                <v:textbox style="mso-fit-shape-to-text:t" inset="0,0,0,0">
                  <w:txbxContent>
                    <w:p w:rsidR="00257ED8" w:rsidRPr="00B93312" w:rsidRDefault="00257ED8" w:rsidP="009558D1">
                      <w:pPr>
                        <w:pStyle w:val="Bijschrift"/>
                        <w:rPr>
                          <w:noProof/>
                          <w:sz w:val="24"/>
                          <w:szCs w:val="24"/>
                        </w:rPr>
                      </w:pPr>
                      <w:r>
                        <w:t xml:space="preserve">Figuur </w:t>
                      </w:r>
                      <w:r>
                        <w:fldChar w:fldCharType="begin"/>
                      </w:r>
                      <w:r>
                        <w:instrText xml:space="preserve"> SEQ Figuur \* ARABIC </w:instrText>
                      </w:r>
                      <w:r>
                        <w:fldChar w:fldCharType="separate"/>
                      </w:r>
                      <w:r>
                        <w:rPr>
                          <w:noProof/>
                        </w:rPr>
                        <w:t>16</w:t>
                      </w:r>
                      <w:r>
                        <w:fldChar w:fldCharType="end"/>
                      </w:r>
                      <w:r>
                        <w:t>: Content-type bewerken</w:t>
                      </w:r>
                    </w:p>
                  </w:txbxContent>
                </v:textbox>
                <w10:wrap type="square" anchorx="margin"/>
              </v:shape>
            </w:pict>
          </mc:Fallback>
        </mc:AlternateContent>
      </w:r>
    </w:p>
    <w:p w:rsidR="00517B7C" w:rsidRPr="00E94029" w:rsidRDefault="00517B7C" w:rsidP="00517B7C">
      <w:r w:rsidRPr="00E94029">
        <w:rPr>
          <w:noProof/>
        </w:rPr>
        <w:lastRenderedPageBreak/>
        <w:drawing>
          <wp:anchor distT="0" distB="0" distL="114300" distR="114300" simplePos="0" relativeHeight="251731968" behindDoc="0" locked="0" layoutInCell="1" allowOverlap="1" wp14:anchorId="36FA25C9" wp14:editId="35885C26">
            <wp:simplePos x="0" y="0"/>
            <wp:positionH relativeFrom="margin">
              <wp:posOffset>3347720</wp:posOffset>
            </wp:positionH>
            <wp:positionV relativeFrom="margin">
              <wp:posOffset>-753745</wp:posOffset>
            </wp:positionV>
            <wp:extent cx="3089275" cy="3895090"/>
            <wp:effectExtent l="0" t="0" r="0" b="0"/>
            <wp:wrapSquare wrapText="bothSides"/>
            <wp:docPr id="35" name="Afbeelding 35"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16. Nadat je op ‘Edit’ hebt gedrukt zie je een formulier, zoals in figuur </w:t>
      </w:r>
      <w:r w:rsidR="009F5D28" w:rsidRPr="00E94029">
        <w:t>17. Vul</w:t>
      </w:r>
      <w:r w:rsidRPr="00E94029">
        <w:t xml:space="preserve"> die in als volgt laat de rest op standaard staan:</w:t>
      </w:r>
    </w:p>
    <w:p w:rsidR="00517B7C" w:rsidRPr="00E94029" w:rsidRDefault="00517B7C" w:rsidP="00517B7C"/>
    <w:p w:rsidR="00517B7C" w:rsidRPr="00E94029" w:rsidRDefault="00517B7C" w:rsidP="00517B7C">
      <w:pPr>
        <w:rPr>
          <w:b/>
        </w:rPr>
      </w:pPr>
      <w:r w:rsidRPr="00E94029">
        <w:rPr>
          <w:b/>
        </w:rPr>
        <w:t>default data:</w:t>
      </w:r>
    </w:p>
    <w:p w:rsidR="00517B7C" w:rsidRPr="00E94029" w:rsidRDefault="00517B7C" w:rsidP="00517B7C">
      <w:r w:rsidRPr="00E94029">
        <w:t>application/json</w:t>
      </w:r>
    </w:p>
    <w:p w:rsidR="00517B7C" w:rsidRPr="00E94029" w:rsidRDefault="00517B7C" w:rsidP="00517B7C"/>
    <w:p w:rsidR="00517B7C" w:rsidRPr="00E94029" w:rsidRDefault="00517B7C" w:rsidP="00517B7C">
      <w:pPr>
        <w:rPr>
          <w:b/>
        </w:rPr>
      </w:pPr>
      <w:r w:rsidRPr="00E94029">
        <w:rPr>
          <w:b/>
        </w:rPr>
        <w:t>required:</w:t>
      </w:r>
    </w:p>
    <w:p w:rsidR="00517B7C" w:rsidRPr="00E94029" w:rsidRDefault="00517B7C" w:rsidP="00517B7C">
      <w:r w:rsidRPr="00E94029">
        <w:t>yes</w:t>
      </w:r>
    </w:p>
    <w:p w:rsidR="00517B7C" w:rsidRPr="00E94029" w:rsidRDefault="00517B7C" w:rsidP="00517B7C"/>
    <w:p w:rsidR="00517B7C" w:rsidRPr="00E94029" w:rsidRDefault="00517B7C" w:rsidP="00517B7C">
      <w:pPr>
        <w:rPr>
          <w:b/>
        </w:rPr>
      </w:pPr>
      <w:r w:rsidRPr="00E94029">
        <w:rPr>
          <w:b/>
        </w:rPr>
        <w:t>Visibility:</w:t>
      </w:r>
    </w:p>
    <w:p w:rsidR="00517B7C" w:rsidRPr="00E94029" w:rsidRDefault="00517B7C" w:rsidP="00517B7C">
      <w:r w:rsidRPr="00E94029">
        <w:t>Internal</w:t>
      </w:r>
    </w:p>
    <w:p w:rsidR="00517B7C" w:rsidRPr="00E94029" w:rsidRDefault="00517B7C" w:rsidP="00517B7C"/>
    <w:p w:rsidR="00517B7C" w:rsidRPr="00E94029" w:rsidRDefault="00517B7C" w:rsidP="00517B7C"/>
    <w:p w:rsidR="00517B7C" w:rsidRPr="00E94029" w:rsidRDefault="00517B7C" w:rsidP="00517B7C"/>
    <w:p w:rsidR="00517B7C" w:rsidRPr="00E94029" w:rsidRDefault="00E94029" w:rsidP="00517B7C">
      <w:r w:rsidRPr="00E94029">
        <w:rPr>
          <w:noProof/>
        </w:rPr>
        <mc:AlternateContent>
          <mc:Choice Requires="wps">
            <w:drawing>
              <wp:anchor distT="0" distB="0" distL="114300" distR="114300" simplePos="0" relativeHeight="251734016" behindDoc="0" locked="0" layoutInCell="1" allowOverlap="1" wp14:anchorId="7AEE033F" wp14:editId="17FF7FED">
                <wp:simplePos x="0" y="0"/>
                <wp:positionH relativeFrom="column">
                  <wp:posOffset>3328670</wp:posOffset>
                </wp:positionH>
                <wp:positionV relativeFrom="paragraph">
                  <wp:posOffset>173990</wp:posOffset>
                </wp:positionV>
                <wp:extent cx="3415030" cy="635"/>
                <wp:effectExtent l="0" t="0" r="0" b="6350"/>
                <wp:wrapSquare wrapText="bothSides"/>
                <wp:docPr id="36" name="Tekstvak 36"/>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rsidR="00257ED8" w:rsidRPr="00DC09CC" w:rsidRDefault="00257ED8" w:rsidP="00517B7C">
                            <w:pPr>
                              <w:pStyle w:val="Bijschrift"/>
                              <w:rPr>
                                <w:noProof/>
                                <w:sz w:val="24"/>
                                <w:szCs w:val="24"/>
                              </w:rPr>
                            </w:pPr>
                            <w:r>
                              <w:t xml:space="preserve">Figuur </w:t>
                            </w:r>
                            <w:r>
                              <w:fldChar w:fldCharType="begin"/>
                            </w:r>
                            <w:r>
                              <w:instrText xml:space="preserve"> SEQ Figuur \* ARABIC </w:instrText>
                            </w:r>
                            <w:r>
                              <w:fldChar w:fldCharType="separate"/>
                            </w:r>
                            <w:r>
                              <w:rPr>
                                <w:noProof/>
                              </w:rPr>
                              <w:t>17</w:t>
                            </w:r>
                            <w:r>
                              <w:fldChar w:fldCharType="end"/>
                            </w:r>
                            <w:r>
                              <w:t>: Formulier om Content-type te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E033F" id="Tekstvak 36" o:spid="_x0000_s1047" type="#_x0000_t202" style="position:absolute;margin-left:262.1pt;margin-top:13.7pt;width:268.9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" stroked="f">
                <v:textbox style="mso-fit-shape-to-text:t" inset="0,0,0,0">
                  <w:txbxContent>
                    <w:p w:rsidR="00257ED8" w:rsidRPr="00DC09CC" w:rsidRDefault="00257ED8" w:rsidP="00517B7C">
                      <w:pPr>
                        <w:pStyle w:val="Bijschrift"/>
                        <w:rPr>
                          <w:noProof/>
                          <w:sz w:val="24"/>
                          <w:szCs w:val="24"/>
                        </w:rPr>
                      </w:pPr>
                      <w:r>
                        <w:t xml:space="preserve">Figuur </w:t>
                      </w:r>
                      <w:r>
                        <w:fldChar w:fldCharType="begin"/>
                      </w:r>
                      <w:r>
                        <w:instrText xml:space="preserve"> SEQ Figuur \* ARABIC </w:instrText>
                      </w:r>
                      <w:r>
                        <w:fldChar w:fldCharType="separate"/>
                      </w:r>
                      <w:r>
                        <w:rPr>
                          <w:noProof/>
                        </w:rPr>
                        <w:t>17</w:t>
                      </w:r>
                      <w:r>
                        <w:fldChar w:fldCharType="end"/>
                      </w:r>
                      <w:r>
                        <w:t>: Formulier om Content-type te bewerken</w:t>
                      </w:r>
                    </w:p>
                  </w:txbxContent>
                </v:textbox>
                <w10:wrap type="square"/>
              </v:shape>
            </w:pict>
          </mc:Fallback>
        </mc:AlternateContent>
      </w:r>
    </w:p>
    <w:p w:rsidR="00517B7C" w:rsidRPr="00E94029" w:rsidRDefault="00517B7C" w:rsidP="00517B7C"/>
    <w:p w:rsidR="00517B7C" w:rsidRPr="00E94029" w:rsidRDefault="00517B7C" w:rsidP="00517B7C"/>
    <w:p w:rsidR="00517B7C" w:rsidRPr="00E94029" w:rsidRDefault="00517B7C" w:rsidP="00517B7C"/>
    <w:p w:rsidR="00517B7C" w:rsidRPr="00E94029" w:rsidRDefault="00517B7C" w:rsidP="00517B7C">
      <w:pPr>
        <w:tabs>
          <w:tab w:val="center" w:pos="2531"/>
        </w:tabs>
      </w:pPr>
      <w:r w:rsidRPr="00E94029">
        <w:tab/>
      </w:r>
    </w:p>
    <w:p w:rsidR="00517B7C" w:rsidRPr="00E94029" w:rsidRDefault="00E94029" w:rsidP="00517B7C">
      <w:pPr>
        <w:tabs>
          <w:tab w:val="center" w:pos="2531"/>
        </w:tabs>
      </w:pPr>
      <w:r w:rsidRPr="00E94029">
        <w:rPr>
          <w:noProof/>
        </w:rPr>
        <w:drawing>
          <wp:anchor distT="0" distB="0" distL="114300" distR="114300" simplePos="0" relativeHeight="251736064" behindDoc="0" locked="0" layoutInCell="1" allowOverlap="1" wp14:anchorId="3B295578" wp14:editId="3BC0A068">
            <wp:simplePos x="0" y="0"/>
            <wp:positionH relativeFrom="margin">
              <wp:posOffset>3954318</wp:posOffset>
            </wp:positionH>
            <wp:positionV relativeFrom="margin">
              <wp:posOffset>4147242</wp:posOffset>
            </wp:positionV>
            <wp:extent cx="1917700" cy="1092835"/>
            <wp:effectExtent l="0" t="0" r="6350" b="0"/>
            <wp:wrapSquare wrapText="bothSides"/>
            <wp:docPr id="37" name="Afbeelding 37" descr="https://cdn.discordapp.com/attachments/359058606429175828/45170728132358963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dn.discordapp.com/attachments/359058606429175828/451707281323589633/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700" cy="1092835"/>
                    </a:xfrm>
                    <a:prstGeom prst="rect">
                      <a:avLst/>
                    </a:prstGeom>
                    <a:noFill/>
                    <a:ln>
                      <a:noFill/>
                    </a:ln>
                  </pic:spPr>
                </pic:pic>
              </a:graphicData>
            </a:graphic>
          </wp:anchor>
        </w:drawing>
      </w:r>
    </w:p>
    <w:p w:rsidR="00517B7C" w:rsidRPr="00E94029" w:rsidRDefault="00517B7C" w:rsidP="00517B7C">
      <w:r w:rsidRPr="00E94029">
        <w:t xml:space="preserve">17. Je kan het token verwijderen, omdat </w:t>
      </w:r>
      <w:r w:rsidR="002C46AD">
        <w:t>we deze in de body meegeven</w:t>
      </w:r>
      <w:r w:rsidRPr="00E94029">
        <w:t xml:space="preserve">. </w:t>
      </w:r>
    </w:p>
    <w:p w:rsidR="00517B7C" w:rsidRPr="00E94029" w:rsidRDefault="00517B7C" w:rsidP="00517B7C"/>
    <w:p w:rsidR="00517B7C" w:rsidRPr="00E94029" w:rsidRDefault="00517B7C" w:rsidP="00517B7C"/>
    <w:p w:rsidR="00517B7C" w:rsidRPr="00E94029" w:rsidRDefault="00517B7C" w:rsidP="00517B7C"/>
    <w:p w:rsidR="007928A4" w:rsidRPr="00E94029" w:rsidRDefault="007928A4" w:rsidP="007928A4"/>
    <w:p w:rsidR="00517B7C" w:rsidRPr="00E94029" w:rsidRDefault="00517B7C" w:rsidP="001C34CC"/>
    <w:p w:rsidR="007928A4" w:rsidRPr="00E94029" w:rsidRDefault="007928A4" w:rsidP="001C34CC"/>
    <w:p w:rsidR="00E94029" w:rsidRPr="00E94029" w:rsidRDefault="00E94029" w:rsidP="001C34CC"/>
    <w:p w:rsidR="00E94029" w:rsidRPr="00E94029" w:rsidRDefault="00187A0B" w:rsidP="001C34CC">
      <w:r w:rsidRPr="00E94029">
        <w:rPr>
          <w:noProof/>
        </w:rPr>
        <mc:AlternateContent>
          <mc:Choice Requires="wps">
            <w:drawing>
              <wp:anchor distT="0" distB="0" distL="114300" distR="114300" simplePos="0" relativeHeight="251738112" behindDoc="0" locked="0" layoutInCell="1" allowOverlap="1" wp14:anchorId="2E59A691" wp14:editId="4057C85D">
                <wp:simplePos x="0" y="0"/>
                <wp:positionH relativeFrom="page">
                  <wp:posOffset>3970886</wp:posOffset>
                </wp:positionH>
                <wp:positionV relativeFrom="paragraph">
                  <wp:posOffset>30654</wp:posOffset>
                </wp:positionV>
                <wp:extent cx="3248602" cy="635"/>
                <wp:effectExtent l="0" t="0" r="9525" b="6985"/>
                <wp:wrapSquare wrapText="bothSides"/>
                <wp:docPr id="38" name="Tekstvak 38"/>
                <wp:cNvGraphicFramePr/>
                <a:graphic xmlns:a="http://schemas.openxmlformats.org/drawingml/2006/main">
                  <a:graphicData uri="http://schemas.microsoft.com/office/word/2010/wordprocessingShape">
                    <wps:wsp>
                      <wps:cNvSpPr txBox="1"/>
                      <wps:spPr>
                        <a:xfrm>
                          <a:off x="0" y="0"/>
                          <a:ext cx="3248602" cy="635"/>
                        </a:xfrm>
                        <a:prstGeom prst="rect">
                          <a:avLst/>
                        </a:prstGeom>
                        <a:solidFill>
                          <a:prstClr val="white"/>
                        </a:solidFill>
                        <a:ln>
                          <a:noFill/>
                        </a:ln>
                      </wps:spPr>
                      <wps:txbx>
                        <w:txbxContent>
                          <w:p w:rsidR="00257ED8" w:rsidRPr="00D902BE" w:rsidRDefault="00257ED8" w:rsidP="00517B7C">
                            <w:pPr>
                              <w:pStyle w:val="Bijschrift"/>
                              <w:rPr>
                                <w:noProof/>
                                <w:sz w:val="24"/>
                                <w:szCs w:val="24"/>
                              </w:rPr>
                            </w:pPr>
                            <w:r>
                              <w:t xml:space="preserve">Figuur </w:t>
                            </w:r>
                            <w:r>
                              <w:fldChar w:fldCharType="begin"/>
                            </w:r>
                            <w:r>
                              <w:instrText xml:space="preserve"> SEQ Figuur \* ARABIC </w:instrText>
                            </w:r>
                            <w:r>
                              <w:fldChar w:fldCharType="separate"/>
                            </w:r>
                            <w:r>
                              <w:rPr>
                                <w:noProof/>
                              </w:rPr>
                              <w:t>18</w:t>
                            </w:r>
                            <w:r>
                              <w:fldChar w:fldCharType="end"/>
                            </w:r>
                            <w:r>
                              <w:t>: Klik op de drie bolletjes voor meer opties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9A691" id="Tekstvak 38" o:spid="_x0000_s1048" type="#_x0000_t202" style="position:absolute;margin-left:312.65pt;margin-top:2.4pt;width:255.8pt;height:.05pt;z-index:2517381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" stroked="f">
                <v:textbox style="mso-fit-shape-to-text:t" inset="0,0,0,0">
                  <w:txbxContent>
                    <w:p w:rsidR="00257ED8" w:rsidRPr="00D902BE" w:rsidRDefault="00257ED8" w:rsidP="00517B7C">
                      <w:pPr>
                        <w:pStyle w:val="Bijschrift"/>
                        <w:rPr>
                          <w:noProof/>
                          <w:sz w:val="24"/>
                          <w:szCs w:val="24"/>
                        </w:rPr>
                      </w:pPr>
                      <w:r>
                        <w:t xml:space="preserve">Figuur </w:t>
                      </w:r>
                      <w:r>
                        <w:fldChar w:fldCharType="begin"/>
                      </w:r>
                      <w:r>
                        <w:instrText xml:space="preserve"> SEQ Figuur \* ARABIC </w:instrText>
                      </w:r>
                      <w:r>
                        <w:fldChar w:fldCharType="separate"/>
                      </w:r>
                      <w:r>
                        <w:rPr>
                          <w:noProof/>
                        </w:rPr>
                        <w:t>18</w:t>
                      </w:r>
                      <w:r>
                        <w:fldChar w:fldCharType="end"/>
                      </w:r>
                      <w:r>
                        <w:t>: Klik op de drie bolletjes voor meer opties</w:t>
                      </w:r>
                    </w:p>
                  </w:txbxContent>
                </v:textbox>
                <w10:wrap type="square" anchorx="page"/>
              </v:shape>
            </w:pict>
          </mc:Fallback>
        </mc:AlternateContent>
      </w:r>
    </w:p>
    <w:p w:rsidR="00187A0B" w:rsidRDefault="00187A0B" w:rsidP="001C34CC"/>
    <w:p w:rsidR="00187A0B" w:rsidRDefault="00187A0B" w:rsidP="001C34CC"/>
    <w:p w:rsidR="00187A0B" w:rsidRDefault="00187A0B" w:rsidP="001C34CC"/>
    <w:p w:rsidR="00187A0B" w:rsidRDefault="00187A0B" w:rsidP="001C34CC"/>
    <w:p w:rsidR="00E94029" w:rsidRPr="00E94029" w:rsidRDefault="00187A0B" w:rsidP="001C34CC">
      <w:r w:rsidRPr="00E94029">
        <w:rPr>
          <w:noProof/>
        </w:rPr>
        <w:drawing>
          <wp:anchor distT="0" distB="0" distL="114300" distR="114300" simplePos="0" relativeHeight="251739136" behindDoc="0" locked="0" layoutInCell="1" allowOverlap="1" wp14:anchorId="1FE1DEF1">
            <wp:simplePos x="0" y="0"/>
            <wp:positionH relativeFrom="page">
              <wp:posOffset>3334616</wp:posOffset>
            </wp:positionH>
            <wp:positionV relativeFrom="margin">
              <wp:posOffset>6360969</wp:posOffset>
            </wp:positionV>
            <wp:extent cx="4725035" cy="1487805"/>
            <wp:effectExtent l="0" t="0" r="0" b="0"/>
            <wp:wrapSquare wrapText="bothSides"/>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5035" cy="1487805"/>
                    </a:xfrm>
                    <a:prstGeom prst="rect">
                      <a:avLst/>
                    </a:prstGeom>
                    <a:noFill/>
                  </pic:spPr>
                </pic:pic>
              </a:graphicData>
            </a:graphic>
          </wp:anchor>
        </w:drawing>
      </w:r>
    </w:p>
    <w:p w:rsidR="00E94029" w:rsidRDefault="00E94029" w:rsidP="00E94029">
      <w:r w:rsidRPr="00E94029">
        <w:t xml:space="preserve">18. Scroll naar beneden en voeg een standaard </w:t>
      </w:r>
      <w:r>
        <w:t>response toe aan je connector.</w:t>
      </w:r>
    </w:p>
    <w:p w:rsidR="00E94029" w:rsidRDefault="00E94029" w:rsidP="00E94029"/>
    <w:p w:rsidR="00E94029" w:rsidRDefault="00E94029" w:rsidP="00E94029"/>
    <w:p w:rsidR="00E94029" w:rsidRDefault="00E94029" w:rsidP="00E94029"/>
    <w:p w:rsidR="00E94029" w:rsidRDefault="00E94029" w:rsidP="00E94029"/>
    <w:p w:rsidR="00E94029" w:rsidRDefault="00187A0B" w:rsidP="00E94029">
      <w:r>
        <w:rPr>
          <w:noProof/>
        </w:rPr>
        <mc:AlternateContent>
          <mc:Choice Requires="wps">
            <w:drawing>
              <wp:anchor distT="0" distB="0" distL="114300" distR="114300" simplePos="0" relativeHeight="251743232" behindDoc="0" locked="0" layoutInCell="1" allowOverlap="1" wp14:anchorId="4EE56197" wp14:editId="50DDCB7A">
                <wp:simplePos x="0" y="0"/>
                <wp:positionH relativeFrom="page">
                  <wp:align>right</wp:align>
                </wp:positionH>
                <wp:positionV relativeFrom="paragraph">
                  <wp:posOffset>92422</wp:posOffset>
                </wp:positionV>
                <wp:extent cx="4725035" cy="635"/>
                <wp:effectExtent l="0" t="0" r="0" b="6350"/>
                <wp:wrapSquare wrapText="bothSides"/>
                <wp:docPr id="40" name="Tekstvak 40"/>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rsidR="00257ED8" w:rsidRPr="003B0393" w:rsidRDefault="00257ED8" w:rsidP="00187A0B">
                            <w:pPr>
                              <w:pStyle w:val="Bijschrift"/>
                              <w:rPr>
                                <w:noProof/>
                                <w:sz w:val="24"/>
                                <w:szCs w:val="24"/>
                              </w:rPr>
                            </w:pPr>
                            <w:r>
                              <w:t xml:space="preserve">Figuur </w:t>
                            </w:r>
                            <w:r>
                              <w:fldChar w:fldCharType="begin"/>
                            </w:r>
                            <w:r>
                              <w:instrText xml:space="preserve"> SEQ Figuur \* ARABIC </w:instrText>
                            </w:r>
                            <w:r>
                              <w:fldChar w:fldCharType="separate"/>
                            </w:r>
                            <w:r>
                              <w:rPr>
                                <w:noProof/>
                              </w:rPr>
                              <w:t>19</w:t>
                            </w:r>
                            <w:r>
                              <w:fldChar w:fldCharType="end"/>
                            </w:r>
                            <w:r>
                              <w:t>: Veld om een standaard response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56197" id="Tekstvak 40" o:spid="_x0000_s1049" type="#_x0000_t202" style="position:absolute;margin-left:320.85pt;margin-top:7.3pt;width:372.05pt;height:.05pt;z-index:2517432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" stroked="f">
                <v:textbox style="mso-fit-shape-to-text:t" inset="0,0,0,0">
                  <w:txbxContent>
                    <w:p w:rsidR="00257ED8" w:rsidRPr="003B0393" w:rsidRDefault="00257ED8" w:rsidP="00187A0B">
                      <w:pPr>
                        <w:pStyle w:val="Bijschrift"/>
                        <w:rPr>
                          <w:noProof/>
                          <w:sz w:val="24"/>
                          <w:szCs w:val="24"/>
                        </w:rPr>
                      </w:pPr>
                      <w:r>
                        <w:t xml:space="preserve">Figuur </w:t>
                      </w:r>
                      <w:r>
                        <w:fldChar w:fldCharType="begin"/>
                      </w:r>
                      <w:r>
                        <w:instrText xml:space="preserve"> SEQ Figuur \* ARABIC </w:instrText>
                      </w:r>
                      <w:r>
                        <w:fldChar w:fldCharType="separate"/>
                      </w:r>
                      <w:r>
                        <w:rPr>
                          <w:noProof/>
                        </w:rPr>
                        <w:t>19</w:t>
                      </w:r>
                      <w:r>
                        <w:fldChar w:fldCharType="end"/>
                      </w:r>
                      <w:r>
                        <w:t>: Veld om een standaard response te maken</w:t>
                      </w:r>
                    </w:p>
                  </w:txbxContent>
                </v:textbox>
                <w10:wrap type="square" anchorx="page"/>
              </v:shape>
            </w:pict>
          </mc:Fallback>
        </mc:AlternateContent>
      </w:r>
    </w:p>
    <w:p w:rsidR="00E94029" w:rsidRDefault="00E94029" w:rsidP="00E94029"/>
    <w:p w:rsidR="00E94029" w:rsidRPr="00E94029" w:rsidRDefault="00E94029" w:rsidP="00E94029">
      <w:r>
        <w:rPr>
          <w:noProof/>
        </w:rPr>
        <w:lastRenderedPageBreak/>
        <w:drawing>
          <wp:anchor distT="0" distB="0" distL="114300" distR="114300" simplePos="0" relativeHeight="251741184" behindDoc="0" locked="0" layoutInCell="1" allowOverlap="1" wp14:anchorId="5B939102" wp14:editId="472ED31E">
            <wp:simplePos x="0" y="0"/>
            <wp:positionH relativeFrom="margin">
              <wp:align>right</wp:align>
            </wp:positionH>
            <wp:positionV relativeFrom="margin">
              <wp:posOffset>-683817</wp:posOffset>
            </wp:positionV>
            <wp:extent cx="3515995" cy="3869690"/>
            <wp:effectExtent l="0" t="0" r="8255" b="0"/>
            <wp:wrapSquare wrapText="bothSides"/>
            <wp:docPr id="25" name="Afbeelding 25" descr="https://cdn.discordapp.com/attachments/359058606429175828/4517099479530209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discordapp.com/attachments/359058606429175828/451709947953020938/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5995" cy="386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0170">
        <w:t xml:space="preserve">19. </w:t>
      </w:r>
      <w:r w:rsidRPr="00E94029">
        <w:t>Vul het formulier in as volgt en click op ‘I</w:t>
      </w:r>
      <w:r>
        <w:t>mport</w:t>
      </w:r>
      <w:r w:rsidR="00BC0170">
        <w:t xml:space="preserve">’ wanneer je klaar bent. </w:t>
      </w:r>
      <w:r w:rsidR="00187A0B">
        <w:t xml:space="preserve">Hiermee creëren we </w:t>
      </w:r>
      <w:r w:rsidR="00D61184">
        <w:t xml:space="preserve">dynamische waardes. </w:t>
      </w:r>
      <w:r w:rsidR="00BC0170">
        <w:t>Scheid de input bij ‘Headers’.</w:t>
      </w:r>
    </w:p>
    <w:p w:rsidR="00E94029" w:rsidRPr="00E94029" w:rsidRDefault="00E94029" w:rsidP="00E94029"/>
    <w:p w:rsidR="00E94029" w:rsidRPr="00654C62" w:rsidRDefault="00E94029" w:rsidP="00E94029">
      <w:pPr>
        <w:rPr>
          <w:b/>
          <w:lang w:val="en-GB"/>
        </w:rPr>
      </w:pPr>
      <w:r w:rsidRPr="00654C62">
        <w:rPr>
          <w:b/>
          <w:lang w:val="en-GB"/>
        </w:rPr>
        <w:t>Headers:</w:t>
      </w:r>
    </w:p>
    <w:p w:rsidR="00E94029" w:rsidRPr="00654C62" w:rsidRDefault="00E94029" w:rsidP="00E94029">
      <w:pPr>
        <w:rPr>
          <w:lang w:val="en-GB"/>
        </w:rPr>
      </w:pPr>
      <w:r w:rsidRPr="00654C62">
        <w:rPr>
          <w:lang w:val="en-GB"/>
        </w:rPr>
        <w:t>Access-Control-Allow-Credentials</w:t>
      </w:r>
    </w:p>
    <w:p w:rsidR="00E94029" w:rsidRPr="00654C62" w:rsidRDefault="00E94029" w:rsidP="00E94029">
      <w:pPr>
        <w:rPr>
          <w:lang w:val="en-GB"/>
        </w:rPr>
      </w:pPr>
      <w:r w:rsidRPr="00654C62">
        <w:rPr>
          <w:lang w:val="en-GB"/>
        </w:rPr>
        <w:t>Access-Control-Allow-Origin</w:t>
      </w:r>
    </w:p>
    <w:p w:rsidR="00E94029" w:rsidRPr="00654C62" w:rsidRDefault="00E94029" w:rsidP="00E94029">
      <w:pPr>
        <w:rPr>
          <w:lang w:val="en-GB"/>
        </w:rPr>
      </w:pPr>
      <w:r w:rsidRPr="00654C62">
        <w:rPr>
          <w:lang w:val="en-GB"/>
        </w:rPr>
        <w:t>Connection</w:t>
      </w:r>
    </w:p>
    <w:p w:rsidR="00E94029" w:rsidRPr="00654C62" w:rsidRDefault="00E94029" w:rsidP="00E94029">
      <w:pPr>
        <w:rPr>
          <w:lang w:val="en-GB"/>
        </w:rPr>
      </w:pPr>
      <w:r w:rsidRPr="00654C62">
        <w:rPr>
          <w:lang w:val="en-GB"/>
        </w:rPr>
        <w:t>Content-Encoding</w:t>
      </w:r>
    </w:p>
    <w:p w:rsidR="00E94029" w:rsidRPr="00654C62" w:rsidRDefault="00E94029" w:rsidP="00E94029">
      <w:pPr>
        <w:rPr>
          <w:lang w:val="en-GB"/>
        </w:rPr>
      </w:pPr>
      <w:r w:rsidRPr="00654C62">
        <w:rPr>
          <w:lang w:val="en-GB"/>
        </w:rPr>
        <w:t>Content-Type</w:t>
      </w:r>
    </w:p>
    <w:p w:rsidR="00E94029" w:rsidRPr="00654C62" w:rsidRDefault="00E94029" w:rsidP="00E94029">
      <w:pPr>
        <w:rPr>
          <w:lang w:val="en-GB"/>
        </w:rPr>
      </w:pPr>
      <w:r w:rsidRPr="00654C62">
        <w:rPr>
          <w:lang w:val="en-GB"/>
        </w:rPr>
        <w:t>Date</w:t>
      </w:r>
    </w:p>
    <w:p w:rsidR="00E94029" w:rsidRPr="00654C62" w:rsidRDefault="00E94029" w:rsidP="00E94029">
      <w:pPr>
        <w:rPr>
          <w:lang w:val="en-GB"/>
        </w:rPr>
      </w:pPr>
      <w:r w:rsidRPr="00654C62">
        <w:rPr>
          <w:lang w:val="en-GB"/>
        </w:rPr>
        <w:t>Server</w:t>
      </w:r>
    </w:p>
    <w:p w:rsidR="00E94029" w:rsidRPr="00654C62" w:rsidRDefault="00E94029" w:rsidP="00E94029">
      <w:pPr>
        <w:rPr>
          <w:lang w:val="en-GB"/>
        </w:rPr>
      </w:pPr>
      <w:r w:rsidRPr="00654C62">
        <w:rPr>
          <w:lang w:val="en-GB"/>
        </w:rPr>
        <w:t>Strict-Transport-Security</w:t>
      </w:r>
    </w:p>
    <w:p w:rsidR="00E94029" w:rsidRPr="00654C62" w:rsidRDefault="00E94029" w:rsidP="00E94029">
      <w:pPr>
        <w:rPr>
          <w:lang w:val="en-GB"/>
        </w:rPr>
      </w:pPr>
      <w:r w:rsidRPr="00654C62">
        <w:rPr>
          <w:lang w:val="en-GB"/>
        </w:rPr>
        <w:t>Transfer-Encoding</w:t>
      </w:r>
    </w:p>
    <w:p w:rsidR="00E94029" w:rsidRPr="00654C62" w:rsidRDefault="003A38AC" w:rsidP="00E94029">
      <w:pPr>
        <w:rPr>
          <w:lang w:val="en-GB"/>
        </w:rPr>
      </w:pPr>
      <w:r>
        <w:rPr>
          <w:noProof/>
        </w:rPr>
        <mc:AlternateContent>
          <mc:Choice Requires="wps">
            <w:drawing>
              <wp:anchor distT="0" distB="0" distL="114300" distR="114300" simplePos="0" relativeHeight="251745280" behindDoc="0" locked="0" layoutInCell="1" allowOverlap="1" wp14:anchorId="58F2EC24" wp14:editId="7A59F85E">
                <wp:simplePos x="0" y="0"/>
                <wp:positionH relativeFrom="column">
                  <wp:posOffset>2756535</wp:posOffset>
                </wp:positionH>
                <wp:positionV relativeFrom="paragraph">
                  <wp:posOffset>167894</wp:posOffset>
                </wp:positionV>
                <wp:extent cx="3515995" cy="635"/>
                <wp:effectExtent l="0" t="0" r="0" b="0"/>
                <wp:wrapSquare wrapText="bothSides"/>
                <wp:docPr id="41" name="Tekstvak 41"/>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wps:spPr>
                      <wps:txbx>
                        <w:txbxContent>
                          <w:p w:rsidR="00257ED8" w:rsidRPr="00D61184" w:rsidRDefault="00257ED8" w:rsidP="00D61184">
                            <w:pPr>
                              <w:pStyle w:val="Bijschrift"/>
                            </w:pPr>
                            <w:r>
                              <w:t xml:space="preserve">Figuur </w:t>
                            </w:r>
                            <w:r>
                              <w:fldChar w:fldCharType="begin"/>
                            </w:r>
                            <w:r>
                              <w:instrText xml:space="preserve"> SEQ Figuur \* ARABIC </w:instrText>
                            </w:r>
                            <w:r>
                              <w:fldChar w:fldCharType="separate"/>
                            </w:r>
                            <w:r>
                              <w:rPr>
                                <w:noProof/>
                              </w:rPr>
                              <w:t>20</w:t>
                            </w:r>
                            <w:r>
                              <w:fldChar w:fldCharType="end"/>
                            </w:r>
                            <w:r>
                              <w:t>: Maak dynamische waardes 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2EC24" id="Tekstvak 41" o:spid="_x0000_s1050" type="#_x0000_t202" style="position:absolute;margin-left:217.05pt;margin-top:13.2pt;width:276.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ZyMwIAAGc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" stroked="f">
                <v:textbox style="mso-fit-shape-to-text:t" inset="0,0,0,0">
                  <w:txbxContent>
                    <w:p w:rsidR="00257ED8" w:rsidRPr="00D61184" w:rsidRDefault="00257ED8" w:rsidP="00D61184">
                      <w:pPr>
                        <w:pStyle w:val="Bijschrift"/>
                      </w:pPr>
                      <w:r>
                        <w:t xml:space="preserve">Figuur </w:t>
                      </w:r>
                      <w:r>
                        <w:fldChar w:fldCharType="begin"/>
                      </w:r>
                      <w:r>
                        <w:instrText xml:space="preserve"> SEQ Figuur \* ARABIC </w:instrText>
                      </w:r>
                      <w:r>
                        <w:fldChar w:fldCharType="separate"/>
                      </w:r>
                      <w:r>
                        <w:rPr>
                          <w:noProof/>
                        </w:rPr>
                        <w:t>20</w:t>
                      </w:r>
                      <w:r>
                        <w:fldChar w:fldCharType="end"/>
                      </w:r>
                      <w:r>
                        <w:t>: Maak dynamische waardes aan</w:t>
                      </w:r>
                    </w:p>
                  </w:txbxContent>
                </v:textbox>
                <w10:wrap type="square"/>
              </v:shape>
            </w:pict>
          </mc:Fallback>
        </mc:AlternateContent>
      </w:r>
      <w:r w:rsidR="00E94029" w:rsidRPr="00654C62">
        <w:rPr>
          <w:lang w:val="en-GB"/>
        </w:rPr>
        <w:t>Vary</w:t>
      </w:r>
    </w:p>
    <w:p w:rsidR="00E94029" w:rsidRDefault="00E94029" w:rsidP="00E94029">
      <w:pPr>
        <w:rPr>
          <w:lang w:val="en-GB"/>
        </w:rPr>
      </w:pPr>
      <w:r w:rsidRPr="00654C62">
        <w:rPr>
          <w:lang w:val="en-GB"/>
        </w:rPr>
        <w:t>X-Cm-Trackingid</w:t>
      </w:r>
    </w:p>
    <w:p w:rsidR="00E94029" w:rsidRDefault="00E94029" w:rsidP="00E94029">
      <w:pPr>
        <w:rPr>
          <w:lang w:val="en-GB"/>
        </w:rPr>
      </w:pPr>
    </w:p>
    <w:p w:rsidR="00E94029" w:rsidRDefault="00E94029" w:rsidP="00E94029">
      <w:pPr>
        <w:rPr>
          <w:lang w:val="en-GB"/>
        </w:rPr>
      </w:pPr>
      <w:r w:rsidRPr="00D14167">
        <w:rPr>
          <w:b/>
          <w:lang w:val="en-GB"/>
        </w:rPr>
        <w:t>Body:</w:t>
      </w:r>
      <w:r w:rsidRPr="00D14167">
        <w:rPr>
          <w:lang w:val="en-GB"/>
        </w:rPr>
        <w:t xml:space="preserve"> </w:t>
      </w:r>
    </w:p>
    <w:p w:rsidR="00E94029" w:rsidRPr="00D14167" w:rsidRDefault="00E94029" w:rsidP="00E94029">
      <w:pPr>
        <w:rPr>
          <w:lang w:val="en-GB"/>
        </w:rPr>
      </w:pPr>
      <w:r w:rsidRPr="00D14167">
        <w:rPr>
          <w:lang w:val="en-GB"/>
        </w:rPr>
        <w:t>{</w:t>
      </w:r>
    </w:p>
    <w:p w:rsidR="00E94029" w:rsidRPr="00324E9B" w:rsidRDefault="00E94029" w:rsidP="00E94029">
      <w:pPr>
        <w:rPr>
          <w:lang w:val="en-GB"/>
        </w:rPr>
      </w:pPr>
      <w:r w:rsidRPr="00324E9B">
        <w:rPr>
          <w:lang w:val="en-GB"/>
        </w:rPr>
        <w:t xml:space="preserve">    "type": "call-queued",</w:t>
      </w:r>
    </w:p>
    <w:p w:rsidR="00E94029" w:rsidRPr="00324E9B" w:rsidRDefault="00E94029" w:rsidP="00E94029">
      <w:pPr>
        <w:rPr>
          <w:lang w:val="en-GB"/>
        </w:rPr>
      </w:pPr>
      <w:r w:rsidRPr="00324E9B">
        <w:rPr>
          <w:lang w:val="en-GB"/>
        </w:rPr>
        <w:t xml:space="preserve">    "call-id": "3bdf4005-14f5-43e8-a91b-392c4c4be2e6",</w:t>
      </w:r>
    </w:p>
    <w:p w:rsidR="00E94029" w:rsidRPr="00324E9B" w:rsidRDefault="00E94029" w:rsidP="00E94029">
      <w:pPr>
        <w:rPr>
          <w:lang w:val="en-GB"/>
        </w:rPr>
      </w:pPr>
      <w:r w:rsidRPr="00324E9B">
        <w:rPr>
          <w:lang w:val="en-GB"/>
        </w:rPr>
        <w:t xml:space="preserve">    "caller": "0031612345678",</w:t>
      </w:r>
    </w:p>
    <w:p w:rsidR="00E94029" w:rsidRPr="00324E9B" w:rsidRDefault="00E94029" w:rsidP="00E94029">
      <w:pPr>
        <w:rPr>
          <w:lang w:val="en-GB"/>
        </w:rPr>
      </w:pPr>
      <w:r w:rsidRPr="00324E9B">
        <w:rPr>
          <w:lang w:val="en-GB"/>
        </w:rPr>
        <w:t xml:space="preserve">    "callee": "0031687654321",</w:t>
      </w:r>
    </w:p>
    <w:p w:rsidR="00E94029" w:rsidRPr="00324E9B" w:rsidRDefault="00E94029" w:rsidP="00E94029">
      <w:pPr>
        <w:rPr>
          <w:lang w:val="en-GB"/>
        </w:rPr>
      </w:pPr>
      <w:r w:rsidRPr="00324E9B">
        <w:rPr>
          <w:lang w:val="en-GB"/>
        </w:rPr>
        <w:t xml:space="preserve">    "success": true</w:t>
      </w:r>
    </w:p>
    <w:p w:rsidR="00E94029" w:rsidRDefault="00E94029" w:rsidP="00E94029">
      <w:pPr>
        <w:rPr>
          <w:lang w:val="en-GB"/>
        </w:rPr>
      </w:pPr>
      <w:r w:rsidRPr="00324E9B">
        <w:rPr>
          <w:lang w:val="en-GB"/>
        </w:rPr>
        <w:t>}</w:t>
      </w:r>
    </w:p>
    <w:p w:rsidR="00E94029" w:rsidRPr="00F571FC" w:rsidRDefault="00E94029" w:rsidP="00E94029">
      <w:pPr>
        <w:rPr>
          <w:lang w:val="en-GB"/>
        </w:rPr>
      </w:pPr>
    </w:p>
    <w:p w:rsidR="00E94029" w:rsidRPr="00F571FC" w:rsidRDefault="00E94029" w:rsidP="00E94029">
      <w:pPr>
        <w:rPr>
          <w:lang w:val="en-GB"/>
        </w:rPr>
      </w:pPr>
    </w:p>
    <w:p w:rsidR="00E94029" w:rsidRDefault="00F571FC" w:rsidP="00E94029">
      <w:r>
        <w:rPr>
          <w:noProof/>
        </w:rPr>
        <mc:AlternateContent>
          <mc:Choice Requires="wps">
            <w:drawing>
              <wp:anchor distT="0" distB="0" distL="114300" distR="114300" simplePos="0" relativeHeight="251749376" behindDoc="0" locked="0" layoutInCell="1" allowOverlap="1" wp14:anchorId="725A61EE" wp14:editId="106BD7C8">
                <wp:simplePos x="0" y="0"/>
                <wp:positionH relativeFrom="margin">
                  <wp:align>left</wp:align>
                </wp:positionH>
                <wp:positionV relativeFrom="paragraph">
                  <wp:posOffset>2234219</wp:posOffset>
                </wp:positionV>
                <wp:extent cx="6280785" cy="291465"/>
                <wp:effectExtent l="0" t="0" r="5715" b="0"/>
                <wp:wrapSquare wrapText="bothSides"/>
                <wp:docPr id="43" name="Tekstvak 43"/>
                <wp:cNvGraphicFramePr/>
                <a:graphic xmlns:a="http://schemas.openxmlformats.org/drawingml/2006/main">
                  <a:graphicData uri="http://schemas.microsoft.com/office/word/2010/wordprocessingShape">
                    <wps:wsp>
                      <wps:cNvSpPr txBox="1"/>
                      <wps:spPr>
                        <a:xfrm>
                          <a:off x="0" y="0"/>
                          <a:ext cx="6280785" cy="291465"/>
                        </a:xfrm>
                        <a:prstGeom prst="rect">
                          <a:avLst/>
                        </a:prstGeom>
                        <a:solidFill>
                          <a:prstClr val="white"/>
                        </a:solidFill>
                        <a:ln>
                          <a:noFill/>
                        </a:ln>
                      </wps:spPr>
                      <wps:txbx>
                        <w:txbxContent>
                          <w:p w:rsidR="00257ED8" w:rsidRPr="00973A06" w:rsidRDefault="00257ED8" w:rsidP="00F571FC">
                            <w:pPr>
                              <w:pStyle w:val="Bijschrift"/>
                              <w:rPr>
                                <w:noProof/>
                                <w:sz w:val="24"/>
                                <w:szCs w:val="24"/>
                              </w:rPr>
                            </w:pPr>
                            <w:r>
                              <w:t xml:space="preserve">Figuur </w:t>
                            </w:r>
                            <w:r>
                              <w:fldChar w:fldCharType="begin"/>
                            </w:r>
                            <w:r>
                              <w:instrText xml:space="preserve"> SEQ Figuur \* ARABIC </w:instrText>
                            </w:r>
                            <w:r>
                              <w:fldChar w:fldCharType="separate"/>
                            </w:r>
                            <w:r>
                              <w:rPr>
                                <w:noProof/>
                              </w:rPr>
                              <w:t>21</w:t>
                            </w:r>
                            <w:r>
                              <w:fldChar w:fldCharType="end"/>
                            </w:r>
                            <w:r>
                              <w:t>: Update je connector als je klaar bent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A61EE" id="Tekstvak 43" o:spid="_x0000_s1051" type="#_x0000_t202" style="position:absolute;margin-left:0;margin-top:175.9pt;width:494.55pt;height:22.95pt;z-index:251749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" stroked="f">
                <v:textbox inset="0,0,0,0">
                  <w:txbxContent>
                    <w:p w:rsidR="00257ED8" w:rsidRPr="00973A06" w:rsidRDefault="00257ED8" w:rsidP="00F571FC">
                      <w:pPr>
                        <w:pStyle w:val="Bijschrift"/>
                        <w:rPr>
                          <w:noProof/>
                          <w:sz w:val="24"/>
                          <w:szCs w:val="24"/>
                        </w:rPr>
                      </w:pPr>
                      <w:r>
                        <w:t xml:space="preserve">Figuur </w:t>
                      </w:r>
                      <w:r>
                        <w:fldChar w:fldCharType="begin"/>
                      </w:r>
                      <w:r>
                        <w:instrText xml:space="preserve"> SEQ Figuur \* ARABIC </w:instrText>
                      </w:r>
                      <w:r>
                        <w:fldChar w:fldCharType="separate"/>
                      </w:r>
                      <w:r>
                        <w:rPr>
                          <w:noProof/>
                        </w:rPr>
                        <w:t>21</w:t>
                      </w:r>
                      <w:r>
                        <w:fldChar w:fldCharType="end"/>
                      </w:r>
                      <w:r>
                        <w:t>: Update je connector als je klaar bent</w:t>
                      </w:r>
                    </w:p>
                  </w:txbxContent>
                </v:textbox>
                <w10:wrap type="square" anchorx="margin"/>
              </v:shape>
            </w:pict>
          </mc:Fallback>
        </mc:AlternateContent>
      </w:r>
      <w:r>
        <w:rPr>
          <w:noProof/>
        </w:rPr>
        <w:drawing>
          <wp:anchor distT="0" distB="0" distL="114300" distR="114300" simplePos="0" relativeHeight="251747328" behindDoc="0" locked="0" layoutInCell="1" allowOverlap="1" wp14:anchorId="678906B5" wp14:editId="0ED346C4">
            <wp:simplePos x="0" y="0"/>
            <wp:positionH relativeFrom="margin">
              <wp:align>left</wp:align>
            </wp:positionH>
            <wp:positionV relativeFrom="margin">
              <wp:posOffset>5716501</wp:posOffset>
            </wp:positionV>
            <wp:extent cx="6280785" cy="1835150"/>
            <wp:effectExtent l="0" t="0" r="5715" b="0"/>
            <wp:wrapSquare wrapText="bothSides"/>
            <wp:docPr id="42" name="Afbeelding 42" descr="https://cdn.discordapp.com/attachments/359058606429175828/4517105947736801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discordapp.com/attachments/359058606429175828/451710594773680131/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785" cy="1835150"/>
                    </a:xfrm>
                    <a:prstGeom prst="rect">
                      <a:avLst/>
                    </a:prstGeom>
                    <a:noFill/>
                    <a:ln>
                      <a:noFill/>
                    </a:ln>
                  </pic:spPr>
                </pic:pic>
              </a:graphicData>
            </a:graphic>
          </wp:anchor>
        </w:drawing>
      </w:r>
      <w:r w:rsidRPr="00F571FC">
        <w:t>20. Wanneer je klaar bent met de ‘Response’ klik je o</w:t>
      </w:r>
      <w:r>
        <w:t>p ‘</w:t>
      </w:r>
      <w:r w:rsidR="00511DA0">
        <w:t>U</w:t>
      </w:r>
      <w:r>
        <w:t xml:space="preserve">pdate connector’. </w:t>
      </w:r>
    </w:p>
    <w:p w:rsidR="00F571FC" w:rsidRDefault="00F571FC" w:rsidP="00E94029"/>
    <w:p w:rsidR="00F571FC" w:rsidRDefault="00F571FC" w:rsidP="00E94029"/>
    <w:p w:rsidR="00F571FC" w:rsidRPr="00F571FC" w:rsidRDefault="00F571FC" w:rsidP="00F571FC">
      <w:pPr>
        <w:jc w:val="center"/>
      </w:pPr>
      <w:r>
        <w:t xml:space="preserve">Je bent nu eigenaar van een volledig werkende voice connector </w:t>
      </w:r>
    </w:p>
    <w:p w:rsidR="00E94029" w:rsidRPr="00F571FC" w:rsidRDefault="002F51C2" w:rsidP="00100751">
      <w:pPr>
        <w:pStyle w:val="Kop1"/>
      </w:pPr>
      <w:bookmarkStart w:id="9" w:name="_Toc516739891"/>
      <w:r>
        <w:lastRenderedPageBreak/>
        <w:t xml:space="preserve">3 </w:t>
      </w:r>
      <w:r w:rsidR="003A3D9B">
        <w:t>Number verificat</w:t>
      </w:r>
      <w:r w:rsidR="00DC42F3">
        <w:t>io</w:t>
      </w:r>
      <w:r w:rsidR="00EB72D0">
        <w:t>n</w:t>
      </w:r>
      <w:bookmarkEnd w:id="9"/>
      <w:r>
        <w:t xml:space="preserve"> </w:t>
      </w:r>
    </w:p>
    <w:p w:rsidR="00D178DF" w:rsidRDefault="00D178DF" w:rsidP="00385DCD"/>
    <w:p w:rsidR="00385DCD" w:rsidRDefault="00D178DF" w:rsidP="00385DCD">
      <w:r>
        <w:t xml:space="preserve">De connector voor </w:t>
      </w:r>
      <w:r w:rsidR="001537EE">
        <w:t>number verification</w:t>
      </w:r>
      <w:bookmarkStart w:id="10" w:name="_GoBack"/>
      <w:bookmarkEnd w:id="10"/>
      <w:r>
        <w:t xml:space="preserve"> maakt verbinding met de custom number verification API van CM. De API haalt verschillende informatie op, zoals de provider, welk land en of het prepaid is. Ook wordt gecontroleerd of het een geldig</w:t>
      </w:r>
      <w:r w:rsidR="003B428F">
        <w:t xml:space="preserve"> nummer</w:t>
      </w:r>
      <w:r w:rsidR="002225B2">
        <w:t xml:space="preserve"> is</w:t>
      </w:r>
      <w:r>
        <w:t>.</w:t>
      </w:r>
      <w:r w:rsidR="002225B2">
        <w:t xml:space="preserve"> Dit h</w:t>
      </w:r>
      <w:r w:rsidR="00F56EC7">
        <w:t>oo</w:t>
      </w:r>
      <w:r w:rsidR="002225B2">
        <w:t xml:space="preserve">fdstuk is opgebouwd uit negentien stappen. Elke stap bestaat uit een uitleg en een figuur voor verduidelijking. De negentien stappen zijn opgedeeld in twee delen. </w:t>
      </w:r>
      <w:r w:rsidR="00F56EC7">
        <w:t>Het eerste en tweede deel zijn in principe hetzelfde als bij het vorige hoofdstuk.</w:t>
      </w:r>
      <w:r w:rsidR="006B6179">
        <w:t xml:space="preserve"> Het eerste deel voor de opzet en tweede voor configuratie.</w:t>
      </w:r>
      <w:r w:rsidR="006C757F">
        <w:t xml:space="preserve"> Aan het eind van dit hoofdstuk heb je een volledig werkende </w:t>
      </w:r>
      <w:r w:rsidR="00EA4E8A">
        <w:t>connector voor nummer verificatie.</w:t>
      </w:r>
    </w:p>
    <w:p w:rsidR="0014456E" w:rsidRPr="00534EE6" w:rsidRDefault="0014456E" w:rsidP="0014456E">
      <w:r>
        <w:tab/>
        <w:t xml:space="preserve">Als je het vorige hoofdstuk hebt gelezen kom je stappen tegen die overeenkomen met de stappen van deze hoofdstuk. Toch herhalen wij deze, voor de </w:t>
      </w:r>
      <w:r w:rsidR="00ED4022">
        <w:t>gebruikers</w:t>
      </w:r>
      <w:r>
        <w:t xml:space="preserve"> die het vorige hoofdstuk niet hebben gelezen.</w:t>
      </w:r>
      <w:r w:rsidR="0077575A">
        <w:t xml:space="preserve"> Als je het vorige hoofdstuk hebt gelezen kan je doorgaan naar stap </w:t>
      </w:r>
      <w:r w:rsidR="009F5D28">
        <w:t>12.</w:t>
      </w:r>
    </w:p>
    <w:p w:rsidR="0014456E" w:rsidRPr="00E94029" w:rsidRDefault="0014456E" w:rsidP="00385DCD"/>
    <w:p w:rsidR="00385DCD" w:rsidRPr="00F571FC" w:rsidRDefault="00385DCD" w:rsidP="00E94029"/>
    <w:p w:rsidR="00E94029" w:rsidRPr="00F571FC" w:rsidRDefault="00E94029" w:rsidP="00E94029"/>
    <w:p w:rsidR="00826588" w:rsidRDefault="00826588" w:rsidP="00826588">
      <w:pPr>
        <w:pStyle w:val="Kop2"/>
      </w:pPr>
      <w:bookmarkStart w:id="11" w:name="_Toc516739892"/>
      <w:r>
        <w:t>Deel 1: Aanmaken van een nieuwe connector</w:t>
      </w:r>
      <w:r w:rsidR="0014456E">
        <w:rPr>
          <w:noProof/>
          <w:lang w:val="en-GB"/>
        </w:rPr>
        <w:drawing>
          <wp:anchor distT="0" distB="0" distL="114300" distR="114300" simplePos="0" relativeHeight="251750400" behindDoc="0" locked="0" layoutInCell="1" allowOverlap="1" wp14:anchorId="41D6C0FC">
            <wp:simplePos x="0" y="0"/>
            <wp:positionH relativeFrom="margin">
              <wp:posOffset>2460047</wp:posOffset>
            </wp:positionH>
            <wp:positionV relativeFrom="margin">
              <wp:posOffset>3843943</wp:posOffset>
            </wp:positionV>
            <wp:extent cx="4145915" cy="1511935"/>
            <wp:effectExtent l="0" t="0" r="6985" b="0"/>
            <wp:wrapSquare wrapText="bothSides"/>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915" cy="1511935"/>
                    </a:xfrm>
                    <a:prstGeom prst="rect">
                      <a:avLst/>
                    </a:prstGeom>
                    <a:noFill/>
                  </pic:spPr>
                </pic:pic>
              </a:graphicData>
            </a:graphic>
          </wp:anchor>
        </w:drawing>
      </w:r>
      <w:bookmarkEnd w:id="11"/>
    </w:p>
    <w:p w:rsidR="00DC46BE" w:rsidRDefault="00DC46BE" w:rsidP="00B04405"/>
    <w:p w:rsidR="00B04405" w:rsidRDefault="00B04405" w:rsidP="00B04405">
      <w:r w:rsidRPr="00E94029">
        <w:t xml:space="preserve">1. Nadat je bent ingelogd ga naar het menu en klik op ‘Create a resource’. Te zien op figuur </w:t>
      </w:r>
      <w:r w:rsidR="00534EE6">
        <w:t>22</w:t>
      </w:r>
      <w:r w:rsidRPr="00E94029">
        <w:t>.</w:t>
      </w:r>
    </w:p>
    <w:p w:rsidR="00EB72D0" w:rsidRPr="00E94029" w:rsidRDefault="00EB72D0" w:rsidP="00B04405"/>
    <w:p w:rsidR="00E94029" w:rsidRPr="0014456E" w:rsidRDefault="00826588" w:rsidP="00826588">
      <w:r w:rsidRPr="0014456E">
        <w:t xml:space="preserve"> </w:t>
      </w:r>
    </w:p>
    <w:p w:rsidR="00EB72D0" w:rsidRPr="0014456E" w:rsidRDefault="00EB72D0" w:rsidP="00E94029"/>
    <w:p w:rsidR="00E94029" w:rsidRPr="0014456E" w:rsidRDefault="00E94029" w:rsidP="00E94029"/>
    <w:p w:rsidR="00E94029" w:rsidRDefault="00EB72D0" w:rsidP="001C34CC">
      <w:r>
        <w:rPr>
          <w:noProof/>
        </w:rPr>
        <mc:AlternateContent>
          <mc:Choice Requires="wps">
            <w:drawing>
              <wp:anchor distT="0" distB="0" distL="114300" distR="114300" simplePos="0" relativeHeight="251752448" behindDoc="0" locked="0" layoutInCell="1" allowOverlap="1" wp14:anchorId="117CF353" wp14:editId="018F7413">
                <wp:simplePos x="0" y="0"/>
                <wp:positionH relativeFrom="column">
                  <wp:posOffset>2371500</wp:posOffset>
                </wp:positionH>
                <wp:positionV relativeFrom="paragraph">
                  <wp:posOffset>27613</wp:posOffset>
                </wp:positionV>
                <wp:extent cx="4145915" cy="635"/>
                <wp:effectExtent l="0" t="0" r="0" b="0"/>
                <wp:wrapSquare wrapText="bothSides"/>
                <wp:docPr id="45" name="Tekstvak 45"/>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rsidR="00257ED8" w:rsidRPr="00F63BE3" w:rsidRDefault="00257ED8" w:rsidP="005B225A">
                            <w:pPr>
                              <w:pStyle w:val="Bijschrift"/>
                              <w:rPr>
                                <w:b/>
                                <w:bCs/>
                                <w:noProof/>
                                <w:sz w:val="28"/>
                                <w:szCs w:val="28"/>
                                <w:lang w:val="en-GB"/>
                              </w:rPr>
                            </w:pPr>
                            <w:r>
                              <w:t xml:space="preserve">Figuur </w:t>
                            </w:r>
                            <w:r>
                              <w:fldChar w:fldCharType="begin"/>
                            </w:r>
                            <w:r>
                              <w:instrText xml:space="preserve"> SEQ Figuur \* ARABIC </w:instrText>
                            </w:r>
                            <w:r>
                              <w:fldChar w:fldCharType="separate"/>
                            </w:r>
                            <w:r>
                              <w:rPr>
                                <w:noProof/>
                              </w:rPr>
                              <w:t>22</w:t>
                            </w:r>
                            <w:r>
                              <w:fldChar w:fldCharType="end"/>
                            </w:r>
                            <w:r>
                              <w:t>: Nieuwe resource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CF353" id="Tekstvak 45" o:spid="_x0000_s1052" type="#_x0000_t202" style="position:absolute;margin-left:186.75pt;margin-top:2.15pt;width:326.4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" stroked="f">
                <v:textbox style="mso-fit-shape-to-text:t" inset="0,0,0,0">
                  <w:txbxContent>
                    <w:p w:rsidR="00257ED8" w:rsidRPr="00F63BE3" w:rsidRDefault="00257ED8" w:rsidP="005B225A">
                      <w:pPr>
                        <w:pStyle w:val="Bijschrift"/>
                        <w:rPr>
                          <w:b/>
                          <w:bCs/>
                          <w:noProof/>
                          <w:sz w:val="28"/>
                          <w:szCs w:val="28"/>
                          <w:lang w:val="en-GB"/>
                        </w:rPr>
                      </w:pPr>
                      <w:r>
                        <w:t xml:space="preserve">Figuur </w:t>
                      </w:r>
                      <w:r>
                        <w:fldChar w:fldCharType="begin"/>
                      </w:r>
                      <w:r>
                        <w:instrText xml:space="preserve"> SEQ Figuur \* ARABIC </w:instrText>
                      </w:r>
                      <w:r>
                        <w:fldChar w:fldCharType="separate"/>
                      </w:r>
                      <w:r>
                        <w:rPr>
                          <w:noProof/>
                        </w:rPr>
                        <w:t>22</w:t>
                      </w:r>
                      <w:r>
                        <w:fldChar w:fldCharType="end"/>
                      </w:r>
                      <w:r>
                        <w:t>: Nieuwe resource aanmaken</w:t>
                      </w:r>
                    </w:p>
                  </w:txbxContent>
                </v:textbox>
                <w10:wrap type="square"/>
              </v:shape>
            </w:pict>
          </mc:Fallback>
        </mc:AlternateContent>
      </w:r>
    </w:p>
    <w:p w:rsidR="00487BB8" w:rsidRDefault="00487BB8" w:rsidP="001C34CC"/>
    <w:p w:rsidR="00487BB8" w:rsidRPr="00E94029" w:rsidRDefault="00487BB8" w:rsidP="00487BB8">
      <w:r w:rsidRPr="00E94029">
        <w:t xml:space="preserve">2. Na stap 1 krijg je een venster te zien waar je resources kan </w:t>
      </w:r>
      <w:r w:rsidR="009F5D28" w:rsidRPr="00E94029">
        <w:t>zoeken (</w:t>
      </w:r>
      <w:r w:rsidRPr="00E94029">
        <w:t>Figuur 2</w:t>
      </w:r>
      <w:r>
        <w:t>3</w:t>
      </w:r>
      <w:r w:rsidRPr="00E94029">
        <w:t>). Zoek op ‘logic app custom connector’ en klik op het resultaat. Klik op ‘Create</w:t>
      </w:r>
      <w:r w:rsidR="009F5D28" w:rsidRPr="00E94029">
        <w:t>’ (</w:t>
      </w:r>
      <w:r w:rsidRPr="00E94029">
        <w:t xml:space="preserve">Figuur </w:t>
      </w:r>
      <w:r>
        <w:t>24</w:t>
      </w:r>
      <w:r w:rsidRPr="00E94029">
        <w:t>) nadat je op het zoek resultaat hebt gedrukt.</w:t>
      </w:r>
    </w:p>
    <w:p w:rsidR="00487BB8" w:rsidRPr="00E94029" w:rsidRDefault="00487BB8" w:rsidP="00487BB8"/>
    <w:p w:rsidR="00487BB8" w:rsidRDefault="008A3BAF" w:rsidP="001C34CC">
      <w:r>
        <w:rPr>
          <w:noProof/>
        </w:rPr>
        <mc:AlternateContent>
          <mc:Choice Requires="wps">
            <w:drawing>
              <wp:anchor distT="0" distB="0" distL="114300" distR="114300" simplePos="0" relativeHeight="251759616" behindDoc="0" locked="0" layoutInCell="1" allowOverlap="1" wp14:anchorId="4B982067" wp14:editId="261FECB5">
                <wp:simplePos x="0" y="0"/>
                <wp:positionH relativeFrom="column">
                  <wp:posOffset>881380</wp:posOffset>
                </wp:positionH>
                <wp:positionV relativeFrom="paragraph">
                  <wp:posOffset>1656715</wp:posOffset>
                </wp:positionV>
                <wp:extent cx="4100830" cy="635"/>
                <wp:effectExtent l="0" t="0" r="0" b="0"/>
                <wp:wrapSquare wrapText="bothSides"/>
                <wp:docPr id="53" name="Tekstvak 53"/>
                <wp:cNvGraphicFramePr/>
                <a:graphic xmlns:a="http://schemas.openxmlformats.org/drawingml/2006/main">
                  <a:graphicData uri="http://schemas.microsoft.com/office/word/2010/wordprocessingShape">
                    <wps:wsp>
                      <wps:cNvSpPr txBox="1"/>
                      <wps:spPr>
                        <a:xfrm>
                          <a:off x="0" y="0"/>
                          <a:ext cx="4100830" cy="635"/>
                        </a:xfrm>
                        <a:prstGeom prst="rect">
                          <a:avLst/>
                        </a:prstGeom>
                        <a:solidFill>
                          <a:prstClr val="white"/>
                        </a:solidFill>
                        <a:ln>
                          <a:noFill/>
                        </a:ln>
                      </wps:spPr>
                      <wps:txbx>
                        <w:txbxContent>
                          <w:p w:rsidR="00257ED8" w:rsidRPr="007C0851"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23</w:t>
                            </w:r>
                            <w:r>
                              <w:fldChar w:fldCharType="end"/>
                            </w:r>
                            <w:r>
                              <w:rPr>
                                <w:noProof/>
                              </w:rPr>
                              <w:t xml:space="preserve"> :</w:t>
                            </w:r>
                            <w:r w:rsidRPr="00005E79">
                              <w:rPr>
                                <w:noProof/>
                              </w:rPr>
                              <w:t>Zoek op het juiste type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82067" id="Tekstvak 53" o:spid="_x0000_s1053" type="#_x0000_t202" style="position:absolute;margin-left:69.4pt;margin-top:130.45pt;width:322.9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" stroked="f">
                <v:textbox style="mso-fit-shape-to-text:t" inset="0,0,0,0">
                  <w:txbxContent>
                    <w:p w:rsidR="00257ED8" w:rsidRPr="007C0851"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23</w:t>
                      </w:r>
                      <w:r>
                        <w:fldChar w:fldCharType="end"/>
                      </w:r>
                      <w:r>
                        <w:rPr>
                          <w:noProof/>
                        </w:rPr>
                        <w:t xml:space="preserve"> :</w:t>
                      </w:r>
                      <w:r w:rsidRPr="00005E79">
                        <w:rPr>
                          <w:noProof/>
                        </w:rPr>
                        <w:t>Zoek op het juiste type resource</w:t>
                      </w:r>
                    </w:p>
                  </w:txbxContent>
                </v:textbox>
                <w10:wrap type="square"/>
              </v:shape>
            </w:pict>
          </mc:Fallback>
        </mc:AlternateContent>
      </w:r>
      <w:r w:rsidR="00487BB8" w:rsidRPr="00E94029">
        <w:rPr>
          <w:noProof/>
        </w:rPr>
        <w:drawing>
          <wp:anchor distT="0" distB="0" distL="114300" distR="114300" simplePos="0" relativeHeight="251754496" behindDoc="0" locked="0" layoutInCell="1" allowOverlap="1" wp14:anchorId="6BDF2141" wp14:editId="6A0BB232">
            <wp:simplePos x="0" y="0"/>
            <wp:positionH relativeFrom="margin">
              <wp:posOffset>881611</wp:posOffset>
            </wp:positionH>
            <wp:positionV relativeFrom="page">
              <wp:posOffset>7806575</wp:posOffset>
            </wp:positionV>
            <wp:extent cx="4100830" cy="1523365"/>
            <wp:effectExtent l="0" t="0" r="0" b="635"/>
            <wp:wrapSquare wrapText="bothSides"/>
            <wp:docPr id="49" name="Afbeelding 49" descr="https://cdn.discordapp.com/attachments/359058606429175828/4516826246715801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59058606429175828/451682624671580171/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83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8A3BAF" w:rsidRDefault="008A3BAF" w:rsidP="001C34CC">
      <w:r>
        <w:rPr>
          <w:noProof/>
        </w:rPr>
        <w:lastRenderedPageBreak/>
        <mc:AlternateContent>
          <mc:Choice Requires="wps">
            <w:drawing>
              <wp:anchor distT="0" distB="0" distL="114300" distR="114300" simplePos="0" relativeHeight="251761664" behindDoc="0" locked="0" layoutInCell="1" allowOverlap="1" wp14:anchorId="106B13E9" wp14:editId="76E7790E">
                <wp:simplePos x="0" y="0"/>
                <wp:positionH relativeFrom="column">
                  <wp:posOffset>255905</wp:posOffset>
                </wp:positionH>
                <wp:positionV relativeFrom="paragraph">
                  <wp:posOffset>5447030</wp:posOffset>
                </wp:positionV>
                <wp:extent cx="5547995" cy="635"/>
                <wp:effectExtent l="0" t="0" r="0" b="0"/>
                <wp:wrapSquare wrapText="bothSides"/>
                <wp:docPr id="54" name="Tekstvak 54"/>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257ED8" w:rsidRPr="000C521B"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24</w:t>
                            </w:r>
                            <w:r>
                              <w:fldChar w:fldCharType="end"/>
                            </w:r>
                            <w:r>
                              <w:t>:</w:t>
                            </w:r>
                            <w:r w:rsidRPr="0073411C">
                              <w:t>Venster voor een nieuwe custom connector aan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B13E9" id="Tekstvak 54" o:spid="_x0000_s1054" type="#_x0000_t202" style="position:absolute;margin-left:20.15pt;margin-top:428.9pt;width:43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" stroked="f">
                <v:textbox style="mso-fit-shape-to-text:t" inset="0,0,0,0">
                  <w:txbxContent>
                    <w:p w:rsidR="00257ED8" w:rsidRPr="000C521B"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24</w:t>
                      </w:r>
                      <w:r>
                        <w:fldChar w:fldCharType="end"/>
                      </w:r>
                      <w:r>
                        <w:t>:</w:t>
                      </w:r>
                      <w:r w:rsidRPr="0073411C">
                        <w:t>Venster voor een nieuwe custom connector aan te maken</w:t>
                      </w:r>
                    </w:p>
                  </w:txbxContent>
                </v:textbox>
                <w10:wrap type="square"/>
              </v:shape>
            </w:pict>
          </mc:Fallback>
        </mc:AlternateContent>
      </w:r>
      <w:r w:rsidRPr="00E94029">
        <w:rPr>
          <w:noProof/>
        </w:rPr>
        <w:drawing>
          <wp:anchor distT="0" distB="0" distL="114300" distR="114300" simplePos="0" relativeHeight="251757568" behindDoc="0" locked="0" layoutInCell="1" allowOverlap="1" wp14:anchorId="70DE8832" wp14:editId="241BD2D0">
            <wp:simplePos x="0" y="0"/>
            <wp:positionH relativeFrom="margin">
              <wp:posOffset>256309</wp:posOffset>
            </wp:positionH>
            <wp:positionV relativeFrom="margin">
              <wp:posOffset>-616238</wp:posOffset>
            </wp:positionV>
            <wp:extent cx="5547995" cy="6005830"/>
            <wp:effectExtent l="0" t="0" r="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005830"/>
                    </a:xfrm>
                    <a:prstGeom prst="rect">
                      <a:avLst/>
                    </a:prstGeom>
                    <a:noFill/>
                  </pic:spPr>
                </pic:pic>
              </a:graphicData>
            </a:graphic>
            <wp14:sizeRelH relativeFrom="margin">
              <wp14:pctWidth>0</wp14:pctWidth>
            </wp14:sizeRelH>
            <wp14:sizeRelV relativeFrom="margin">
              <wp14:pctHeight>0</wp14:pctHeight>
            </wp14:sizeRelV>
          </wp:anchor>
        </w:drawing>
      </w:r>
    </w:p>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Pr="00E94029" w:rsidRDefault="008A3BAF" w:rsidP="008A3BAF">
      <w:r>
        <w:rPr>
          <w:noProof/>
        </w:rPr>
        <w:lastRenderedPageBreak/>
        <mc:AlternateContent>
          <mc:Choice Requires="wps">
            <w:drawing>
              <wp:anchor distT="0" distB="0" distL="114300" distR="114300" simplePos="0" relativeHeight="251765760" behindDoc="0" locked="0" layoutInCell="1" allowOverlap="1" wp14:anchorId="1F287187" wp14:editId="6D98125F">
                <wp:simplePos x="0" y="0"/>
                <wp:positionH relativeFrom="column">
                  <wp:posOffset>4243070</wp:posOffset>
                </wp:positionH>
                <wp:positionV relativeFrom="paragraph">
                  <wp:posOffset>3866515</wp:posOffset>
                </wp:positionV>
                <wp:extent cx="2252345" cy="635"/>
                <wp:effectExtent l="0" t="0" r="0" b="0"/>
                <wp:wrapSquare wrapText="bothSides"/>
                <wp:docPr id="57" name="Tekstvak 57"/>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257ED8" w:rsidRPr="00907203"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25</w:t>
                            </w:r>
                            <w:r>
                              <w:fldChar w:fldCharType="end"/>
                            </w:r>
                            <w:r>
                              <w:t xml:space="preserve">: </w:t>
                            </w:r>
                            <w:r w:rsidRPr="0000778D">
                              <w:t>Connector gegevens invoeren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87187" id="Tekstvak 57" o:spid="_x0000_s1055" type="#_x0000_t202" style="position:absolute;margin-left:334.1pt;margin-top:304.45pt;width:17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" stroked="f">
                <v:textbox style="mso-fit-shape-to-text:t" inset="0,0,0,0">
                  <w:txbxContent>
                    <w:p w:rsidR="00257ED8" w:rsidRPr="00907203"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25</w:t>
                      </w:r>
                      <w:r>
                        <w:fldChar w:fldCharType="end"/>
                      </w:r>
                      <w:r>
                        <w:t xml:space="preserve">: </w:t>
                      </w:r>
                      <w:r w:rsidRPr="0000778D">
                        <w:t>Connector gegevens invoeren</w:t>
                      </w:r>
                    </w:p>
                  </w:txbxContent>
                </v:textbox>
                <w10:wrap type="square"/>
              </v:shape>
            </w:pict>
          </mc:Fallback>
        </mc:AlternateContent>
      </w:r>
      <w:r w:rsidRPr="00E94029">
        <w:rPr>
          <w:noProof/>
        </w:rPr>
        <w:drawing>
          <wp:anchor distT="0" distB="0" distL="114300" distR="114300" simplePos="0" relativeHeight="251763712" behindDoc="0" locked="0" layoutInCell="1" allowOverlap="1" wp14:anchorId="74D446CF" wp14:editId="0EAD67F1">
            <wp:simplePos x="0" y="0"/>
            <wp:positionH relativeFrom="margin">
              <wp:posOffset>4243627</wp:posOffset>
            </wp:positionH>
            <wp:positionV relativeFrom="margin">
              <wp:posOffset>-775552</wp:posOffset>
            </wp:positionV>
            <wp:extent cx="2252345" cy="4584700"/>
            <wp:effectExtent l="0" t="0" r="0" b="6350"/>
            <wp:wrapSquare wrapText="bothSides"/>
            <wp:docPr id="56" name="Afbeelding 56" descr="https://cdn.discordapp.com/attachments/359058606429175828/451683202323709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59058606429175828/451683202323709956/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45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3. Na stap 2 kies je een naam voor je connector. Daarna selecteer je een type subscriptie, waar je aan moet voldoen om de connector je gebruiken. Je kan naar keuze een resource group maken</w:t>
      </w:r>
      <w:r>
        <w:t>, zoals in figuur 25</w:t>
      </w:r>
      <w:r w:rsidRPr="00E94029">
        <w:t xml:space="preserve">. In ons geval maken wij de connector voor CM dus noemen wij de groep ‘CM’. Als laats kan je een locatie kiezen. Klik op ‘Create’ als je alles hebt ingevuld. </w:t>
      </w:r>
    </w:p>
    <w:p w:rsidR="008A3BAF" w:rsidRPr="008A3BAF" w:rsidRDefault="008A3BAF" w:rsidP="008A3BAF"/>
    <w:p w:rsidR="008A3BAF" w:rsidRPr="008A3BAF" w:rsidRDefault="008A3BAF" w:rsidP="008A3BAF"/>
    <w:p w:rsidR="008A3BAF" w:rsidRDefault="008A3BAF" w:rsidP="008A3BAF"/>
    <w:p w:rsidR="00396D3D" w:rsidRPr="00872508" w:rsidRDefault="00396D3D" w:rsidP="008A3BAF"/>
    <w:p w:rsidR="00396D3D" w:rsidRPr="00E94029" w:rsidRDefault="00396D3D" w:rsidP="00396D3D">
      <w:r w:rsidRPr="00E94029">
        <w:t>We zijn nu klaar m</w:t>
      </w:r>
      <w:r>
        <w:t xml:space="preserve">et </w:t>
      </w:r>
      <w:r w:rsidRPr="00E94029">
        <w:t xml:space="preserve">het opzetten </w:t>
      </w:r>
      <w:r w:rsidR="00872508">
        <w:t>van</w:t>
      </w:r>
      <w:r>
        <w:t xml:space="preserve"> de</w:t>
      </w:r>
      <w:r w:rsidRPr="00E94029">
        <w:t xml:space="preserve"> custom connector </w:t>
      </w:r>
      <w:r>
        <w:t xml:space="preserve">voor </w:t>
      </w:r>
      <w:r w:rsidR="00872508">
        <w:t>number verification</w:t>
      </w:r>
      <w:r>
        <w:t>. I</w:t>
      </w:r>
      <w:r w:rsidRPr="00E94029">
        <w:t>n het volgende deel gaan we verder met de configuratie.</w:t>
      </w:r>
    </w:p>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BA20DD">
      <w:pPr>
        <w:pStyle w:val="Kop2"/>
      </w:pPr>
      <w:bookmarkStart w:id="12" w:name="_Toc516739893"/>
      <w:r>
        <w:t>Deel 2: Custom connector configureren</w:t>
      </w:r>
      <w:bookmarkEnd w:id="12"/>
    </w:p>
    <w:p w:rsidR="00BA20DD" w:rsidRDefault="00BA20DD" w:rsidP="00BA20DD"/>
    <w:p w:rsidR="00BA20DD" w:rsidRDefault="00BA20DD" w:rsidP="00BA20DD"/>
    <w:p w:rsidR="00BA20DD" w:rsidRPr="00BA20DD" w:rsidRDefault="00BA20DD" w:rsidP="00BA20DD"/>
    <w:p w:rsidR="00BA20DD" w:rsidRPr="00E94029" w:rsidRDefault="00BA20DD" w:rsidP="00BA20DD">
      <w:r w:rsidRPr="00E94029">
        <w:t xml:space="preserve">4. Na deel 1 </w:t>
      </w:r>
      <w:r w:rsidR="009F5D28" w:rsidRPr="00E94029">
        <w:t>word</w:t>
      </w:r>
      <w:r w:rsidRPr="00E94029">
        <w:t xml:space="preserve"> je doorgestuurd naar </w:t>
      </w:r>
      <w:r w:rsidR="009F5D28" w:rsidRPr="00E94029">
        <w:t>het</w:t>
      </w:r>
      <w:r w:rsidRPr="00E94029">
        <w:t xml:space="preserve"> dashboard. Na een paar minuten ontvang je een notificatie. Klik op deze </w:t>
      </w:r>
      <w:r w:rsidR="009F5D28" w:rsidRPr="00E94029">
        <w:t>notificatie (</w:t>
      </w:r>
      <w:r w:rsidRPr="00E94029">
        <w:t xml:space="preserve">Figuur </w:t>
      </w:r>
      <w:r>
        <w:t>26</w:t>
      </w:r>
      <w:r w:rsidRPr="00E94029">
        <w:t>).</w:t>
      </w:r>
    </w:p>
    <w:p w:rsidR="00BA20DD" w:rsidRPr="00E94029" w:rsidRDefault="00BA20DD" w:rsidP="00BA20DD"/>
    <w:p w:rsidR="00BA20DD" w:rsidRPr="00E94029" w:rsidRDefault="00BA20DD" w:rsidP="00BA20DD"/>
    <w:p w:rsidR="00BA20DD" w:rsidRPr="00E94029" w:rsidRDefault="00BA20DD" w:rsidP="00BA20DD">
      <w:r w:rsidRPr="00E94029">
        <w:rPr>
          <w:noProof/>
        </w:rPr>
        <w:drawing>
          <wp:anchor distT="0" distB="0" distL="114300" distR="114300" simplePos="0" relativeHeight="251767808" behindDoc="0" locked="0" layoutInCell="1" allowOverlap="1" wp14:anchorId="543EE1B8" wp14:editId="0B662950">
            <wp:simplePos x="0" y="0"/>
            <wp:positionH relativeFrom="margin">
              <wp:align>center</wp:align>
            </wp:positionH>
            <wp:positionV relativeFrom="margin">
              <wp:posOffset>6406787</wp:posOffset>
            </wp:positionV>
            <wp:extent cx="615950" cy="586740"/>
            <wp:effectExtent l="0" t="0" r="0" b="3810"/>
            <wp:wrapSquare wrapText="bothSides"/>
            <wp:docPr id="59" name="Afbeelding 59" descr="https://cdn.discordapp.com/attachments/359058606429175828/4516787891314360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359058606429175828/45167878913143605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95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E94029" w:rsidRDefault="00BA20DD" w:rsidP="00BA20DD"/>
    <w:p w:rsidR="00BA20DD" w:rsidRPr="00E94029" w:rsidRDefault="00BA20DD" w:rsidP="00BA20DD">
      <w:r>
        <w:rPr>
          <w:noProof/>
        </w:rPr>
        <mc:AlternateContent>
          <mc:Choice Requires="wps">
            <w:drawing>
              <wp:anchor distT="0" distB="0" distL="114300" distR="114300" simplePos="0" relativeHeight="251769856" behindDoc="0" locked="0" layoutInCell="1" allowOverlap="1" wp14:anchorId="24AB144E" wp14:editId="5236B54C">
                <wp:simplePos x="0" y="0"/>
                <wp:positionH relativeFrom="column">
                  <wp:posOffset>2472871</wp:posOffset>
                </wp:positionH>
                <wp:positionV relativeFrom="paragraph">
                  <wp:posOffset>139337</wp:posOffset>
                </wp:positionV>
                <wp:extent cx="1588770" cy="635"/>
                <wp:effectExtent l="0" t="0" r="0" b="6350"/>
                <wp:wrapSquare wrapText="bothSides"/>
                <wp:docPr id="60" name="Tekstvak 60"/>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rsidR="00257ED8" w:rsidRPr="00F26A84"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26</w:t>
                            </w:r>
                            <w:r>
                              <w:fldChar w:fldCharType="end"/>
                            </w:r>
                            <w:r>
                              <w:t xml:space="preserve">: </w:t>
                            </w:r>
                            <w:r w:rsidRPr="00FD1398">
                              <w:t>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B144E" id="Tekstvak 60" o:spid="_x0000_s1056" type="#_x0000_t202" style="position:absolute;margin-left:194.7pt;margin-top:10.95pt;width:125.1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" stroked="f">
                <v:textbox style="mso-fit-shape-to-text:t" inset="0,0,0,0">
                  <w:txbxContent>
                    <w:p w:rsidR="00257ED8" w:rsidRPr="00F26A84"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26</w:t>
                      </w:r>
                      <w:r>
                        <w:fldChar w:fldCharType="end"/>
                      </w:r>
                      <w:r>
                        <w:t xml:space="preserve">: </w:t>
                      </w:r>
                      <w:r w:rsidRPr="00FD1398">
                        <w:t>Notificatie</w:t>
                      </w:r>
                    </w:p>
                  </w:txbxContent>
                </v:textbox>
                <w10:wrap type="square"/>
              </v:shape>
            </w:pict>
          </mc:Fallback>
        </mc:AlternateContent>
      </w:r>
    </w:p>
    <w:p w:rsidR="00487BB8" w:rsidRDefault="008A3BAF" w:rsidP="00BA20DD">
      <w:pPr>
        <w:pStyle w:val="Kop2"/>
      </w:pPr>
      <w:r>
        <w:tab/>
      </w:r>
    </w:p>
    <w:p w:rsidR="00BA20DD" w:rsidRDefault="00BA20DD" w:rsidP="00BA20DD"/>
    <w:p w:rsidR="00BA20DD" w:rsidRDefault="00BA20DD" w:rsidP="00BA20DD"/>
    <w:p w:rsidR="00BA20DD" w:rsidRDefault="00BA20DD" w:rsidP="00BA20DD"/>
    <w:p w:rsidR="00BA20DD" w:rsidRDefault="00BA20DD" w:rsidP="00BA20DD"/>
    <w:p w:rsidR="00BA20DD" w:rsidRDefault="00BA20DD" w:rsidP="00BA20DD"/>
    <w:p w:rsidR="00BA20DD" w:rsidRPr="00E94029" w:rsidRDefault="00BA20DD" w:rsidP="00BA20DD">
      <w:r>
        <w:rPr>
          <w:noProof/>
        </w:rPr>
        <w:lastRenderedPageBreak/>
        <mc:AlternateContent>
          <mc:Choice Requires="wps">
            <w:drawing>
              <wp:anchor distT="0" distB="0" distL="114300" distR="114300" simplePos="0" relativeHeight="251779072" behindDoc="0" locked="0" layoutInCell="1" allowOverlap="1" wp14:anchorId="4B1A0DE7" wp14:editId="419445D0">
                <wp:simplePos x="0" y="0"/>
                <wp:positionH relativeFrom="column">
                  <wp:posOffset>3562804</wp:posOffset>
                </wp:positionH>
                <wp:positionV relativeFrom="paragraph">
                  <wp:posOffset>799102</wp:posOffset>
                </wp:positionV>
                <wp:extent cx="2590800" cy="635"/>
                <wp:effectExtent l="0" t="0" r="0" b="0"/>
                <wp:wrapSquare wrapText="bothSides"/>
                <wp:docPr id="131" name="Tekstvak 13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257ED8" w:rsidRPr="00E872E4"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27</w:t>
                            </w:r>
                            <w:r>
                              <w:fldChar w:fldCharType="end"/>
                            </w:r>
                            <w:r>
                              <w:t>:</w:t>
                            </w:r>
                            <w:r w:rsidRPr="00ED2111">
                              <w:t>Venster van de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A0DE7" id="Tekstvak 131" o:spid="_x0000_s1057" type="#_x0000_t202" style="position:absolute;margin-left:280.55pt;margin-top:62.9pt;width:204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" stroked="f">
                <v:textbox style="mso-fit-shape-to-text:t" inset="0,0,0,0">
                  <w:txbxContent>
                    <w:p w:rsidR="00257ED8" w:rsidRPr="00E872E4"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27</w:t>
                      </w:r>
                      <w:r>
                        <w:fldChar w:fldCharType="end"/>
                      </w:r>
                      <w:r>
                        <w:t>:</w:t>
                      </w:r>
                      <w:r w:rsidRPr="00ED2111">
                        <w:t>Venster van de notificatie</w:t>
                      </w:r>
                    </w:p>
                  </w:txbxContent>
                </v:textbox>
                <w10:wrap type="square"/>
              </v:shape>
            </w:pict>
          </mc:Fallback>
        </mc:AlternateContent>
      </w:r>
      <w:r w:rsidRPr="00E94029">
        <w:t xml:space="preserve">5. Als je drukt op de notificatie krijg je het venster te zien van figuur </w:t>
      </w:r>
      <w:r w:rsidR="0077575A">
        <w:t>27</w:t>
      </w:r>
      <w:r w:rsidRPr="00E94029">
        <w:t xml:space="preserve">. Klik op ‘Go te </w:t>
      </w:r>
      <w:r w:rsidR="009F5D28" w:rsidRPr="00E94029">
        <w:t>resource’.</w:t>
      </w:r>
      <w:r w:rsidR="009F5D28">
        <w:t xml:space="preserve"> Je</w:t>
      </w:r>
      <w:r>
        <w:t xml:space="preserve"> kan je connector ook terugvinden bij ‘All resources’ op je dashboard.</w:t>
      </w:r>
    </w:p>
    <w:p w:rsidR="00BA20DD" w:rsidRPr="00E94029" w:rsidRDefault="00BA20DD" w:rsidP="00BA20DD">
      <w:r w:rsidRPr="00E94029">
        <w:rPr>
          <w:noProof/>
        </w:rPr>
        <w:drawing>
          <wp:anchor distT="0" distB="0" distL="114300" distR="114300" simplePos="0" relativeHeight="251771904" behindDoc="0" locked="0" layoutInCell="1" allowOverlap="1" wp14:anchorId="0D91A76B" wp14:editId="27D06015">
            <wp:simplePos x="0" y="0"/>
            <wp:positionH relativeFrom="margin">
              <wp:posOffset>3585152</wp:posOffset>
            </wp:positionH>
            <wp:positionV relativeFrom="margin">
              <wp:posOffset>-610062</wp:posOffset>
            </wp:positionV>
            <wp:extent cx="2590800" cy="1345565"/>
            <wp:effectExtent l="0" t="0" r="0" b="6985"/>
            <wp:wrapSquare wrapText="bothSides"/>
            <wp:docPr id="128" name="Afbeelding 128" descr="https://cdn.discordapp.com/attachments/359058606429175828/451684579523428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59058606429175828/45168457952342835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E94029" w:rsidRDefault="00BA20DD" w:rsidP="00BA20DD">
      <w:r w:rsidRPr="00E94029">
        <w:rPr>
          <w:noProof/>
        </w:rPr>
        <w:drawing>
          <wp:anchor distT="0" distB="0" distL="114300" distR="114300" simplePos="0" relativeHeight="251773952" behindDoc="0" locked="0" layoutInCell="1" allowOverlap="1" wp14:anchorId="0002BF8D" wp14:editId="047B475D">
            <wp:simplePos x="0" y="0"/>
            <wp:positionH relativeFrom="margin">
              <wp:posOffset>3375544</wp:posOffset>
            </wp:positionH>
            <wp:positionV relativeFrom="margin">
              <wp:posOffset>1374832</wp:posOffset>
            </wp:positionV>
            <wp:extent cx="7143750" cy="2583180"/>
            <wp:effectExtent l="0" t="0" r="0" b="7620"/>
            <wp:wrapSquare wrapText="bothSides"/>
            <wp:docPr id="129" name="Afbeelding 129" descr="https://cdn.discordapp.com/attachments/359058606429175828/451687789814087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359058606429175828/451687789814087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050991" w:rsidRDefault="00BA20DD" w:rsidP="00BA20DD"/>
    <w:p w:rsidR="00BA20DD" w:rsidRPr="00E94029" w:rsidRDefault="00BA20DD" w:rsidP="00BA20DD"/>
    <w:p w:rsidR="00BA20DD" w:rsidRPr="00E94029" w:rsidRDefault="00BA20DD" w:rsidP="00BA20DD">
      <w:r w:rsidRPr="00E94029">
        <w:t xml:space="preserve">6. Op figuur </w:t>
      </w:r>
      <w:r w:rsidR="0077575A">
        <w:t>28</w:t>
      </w:r>
      <w:r w:rsidRPr="00E94029">
        <w:t xml:space="preserve"> is het venster te zien nadat je stap 5 hebt uitgevoerd. Klik op ‘Edit’. </w:t>
      </w:r>
    </w:p>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r>
        <w:rPr>
          <w:noProof/>
        </w:rPr>
        <mc:AlternateContent>
          <mc:Choice Requires="wps">
            <w:drawing>
              <wp:anchor distT="0" distB="0" distL="114300" distR="114300" simplePos="0" relativeHeight="251781120" behindDoc="0" locked="0" layoutInCell="1" allowOverlap="1" wp14:anchorId="24897480" wp14:editId="48472572">
                <wp:simplePos x="0" y="0"/>
                <wp:positionH relativeFrom="column">
                  <wp:posOffset>3605076</wp:posOffset>
                </wp:positionH>
                <wp:positionV relativeFrom="paragraph">
                  <wp:posOffset>15512</wp:posOffset>
                </wp:positionV>
                <wp:extent cx="3058795" cy="381000"/>
                <wp:effectExtent l="0" t="0" r="8255" b="0"/>
                <wp:wrapSquare wrapText="bothSides"/>
                <wp:docPr id="133" name="Tekstvak 133"/>
                <wp:cNvGraphicFramePr/>
                <a:graphic xmlns:a="http://schemas.openxmlformats.org/drawingml/2006/main">
                  <a:graphicData uri="http://schemas.microsoft.com/office/word/2010/wordprocessingShape">
                    <wps:wsp>
                      <wps:cNvSpPr txBox="1"/>
                      <wps:spPr>
                        <a:xfrm>
                          <a:off x="0" y="0"/>
                          <a:ext cx="3058795" cy="381000"/>
                        </a:xfrm>
                        <a:prstGeom prst="rect">
                          <a:avLst/>
                        </a:prstGeom>
                        <a:solidFill>
                          <a:prstClr val="white"/>
                        </a:solidFill>
                        <a:ln>
                          <a:noFill/>
                        </a:ln>
                      </wps:spPr>
                      <wps:txbx>
                        <w:txbxContent>
                          <w:p w:rsidR="00257ED8" w:rsidRPr="001B5FC8"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28</w:t>
                            </w:r>
                            <w:r>
                              <w:fldChar w:fldCharType="end"/>
                            </w:r>
                            <w:r w:rsidRPr="00BC2A65">
                              <w:t>: Het dashboard laat je aangemaakte resources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7480" id="Tekstvak 133" o:spid="_x0000_s1058" type="#_x0000_t202" style="position:absolute;margin-left:283.85pt;margin-top:1.2pt;width:240.85pt;height:30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" stroked="f">
                <v:textbox inset="0,0,0,0">
                  <w:txbxContent>
                    <w:p w:rsidR="00257ED8" w:rsidRPr="001B5FC8"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28</w:t>
                      </w:r>
                      <w:r>
                        <w:fldChar w:fldCharType="end"/>
                      </w:r>
                      <w:r w:rsidRPr="00BC2A65">
                        <w:t>: Het dashboard laat je aangemaakte resources zien</w:t>
                      </w:r>
                    </w:p>
                  </w:txbxContent>
                </v:textbox>
                <w10:wrap type="square"/>
              </v:shape>
            </w:pict>
          </mc:Fallback>
        </mc:AlternateContent>
      </w:r>
    </w:p>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r w:rsidRPr="00E94029">
        <w:t>7. Laat ‘Custom connector’ op standa</w:t>
      </w:r>
      <w:r>
        <w:t>a</w:t>
      </w:r>
      <w:r w:rsidRPr="00E94029">
        <w:t xml:space="preserve">rd staan (Figuur </w:t>
      </w:r>
      <w:r w:rsidR="0077575A">
        <w:t>29</w:t>
      </w:r>
      <w:r w:rsidRPr="00E94029">
        <w:t>). Scroll verder naar beneden naar ‘General information’.</w:t>
      </w:r>
    </w:p>
    <w:p w:rsidR="00BA20DD" w:rsidRPr="00E94029" w:rsidRDefault="00BA20DD" w:rsidP="00BA20DD"/>
    <w:p w:rsidR="00BA20DD" w:rsidRPr="00E94029" w:rsidRDefault="00BA20DD" w:rsidP="00BA20DD"/>
    <w:p w:rsidR="00BA20DD" w:rsidRPr="00E94029" w:rsidRDefault="00710A93" w:rsidP="00BA20DD">
      <w:r>
        <w:rPr>
          <w:noProof/>
        </w:rPr>
        <mc:AlternateContent>
          <mc:Choice Requires="wps">
            <w:drawing>
              <wp:anchor distT="0" distB="0" distL="114300" distR="114300" simplePos="0" relativeHeight="251790336" behindDoc="0" locked="0" layoutInCell="1" allowOverlap="1" wp14:anchorId="6B5A9F17" wp14:editId="0E9618B7">
                <wp:simplePos x="0" y="0"/>
                <wp:positionH relativeFrom="column">
                  <wp:posOffset>805815</wp:posOffset>
                </wp:positionH>
                <wp:positionV relativeFrom="paragraph">
                  <wp:posOffset>1176020</wp:posOffset>
                </wp:positionV>
                <wp:extent cx="4668520" cy="635"/>
                <wp:effectExtent l="0" t="0" r="0" b="0"/>
                <wp:wrapSquare wrapText="bothSides"/>
                <wp:docPr id="141" name="Tekstvak 141"/>
                <wp:cNvGraphicFramePr/>
                <a:graphic xmlns:a="http://schemas.openxmlformats.org/drawingml/2006/main">
                  <a:graphicData uri="http://schemas.microsoft.com/office/word/2010/wordprocessingShape">
                    <wps:wsp>
                      <wps:cNvSpPr txBox="1"/>
                      <wps:spPr>
                        <a:xfrm>
                          <a:off x="0" y="0"/>
                          <a:ext cx="4668520" cy="635"/>
                        </a:xfrm>
                        <a:prstGeom prst="rect">
                          <a:avLst/>
                        </a:prstGeom>
                        <a:solidFill>
                          <a:prstClr val="white"/>
                        </a:solidFill>
                        <a:ln>
                          <a:noFill/>
                        </a:ln>
                      </wps:spPr>
                      <wps:txbx>
                        <w:txbxContent>
                          <w:p w:rsidR="00257ED8" w:rsidRPr="00AE3D68"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29</w:t>
                            </w:r>
                            <w:r>
                              <w:fldChar w:fldCharType="end"/>
                            </w:r>
                            <w:r>
                              <w:t>: Sla dit venster 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A9F17" id="Tekstvak 141" o:spid="_x0000_s1059" type="#_x0000_t202" style="position:absolute;margin-left:63.45pt;margin-top:92.6pt;width:367.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" stroked="f">
                <v:textbox style="mso-fit-shape-to-text:t" inset="0,0,0,0">
                  <w:txbxContent>
                    <w:p w:rsidR="00257ED8" w:rsidRPr="00AE3D68"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29</w:t>
                      </w:r>
                      <w:r>
                        <w:fldChar w:fldCharType="end"/>
                      </w:r>
                      <w:r>
                        <w:t>: Sla dit venster over</w:t>
                      </w:r>
                    </w:p>
                  </w:txbxContent>
                </v:textbox>
                <w10:wrap type="square"/>
              </v:shape>
            </w:pict>
          </mc:Fallback>
        </mc:AlternateContent>
      </w:r>
      <w:r w:rsidR="0077575A" w:rsidRPr="00E94029">
        <w:rPr>
          <w:noProof/>
        </w:rPr>
        <w:drawing>
          <wp:anchor distT="0" distB="0" distL="114300" distR="114300" simplePos="0" relativeHeight="251776000" behindDoc="0" locked="0" layoutInCell="1" allowOverlap="1" wp14:anchorId="30025899" wp14:editId="650DBF0B">
            <wp:simplePos x="0" y="0"/>
            <wp:positionH relativeFrom="margin">
              <wp:align>center</wp:align>
            </wp:positionH>
            <wp:positionV relativeFrom="margin">
              <wp:posOffset>5833110</wp:posOffset>
            </wp:positionV>
            <wp:extent cx="4668520" cy="1078230"/>
            <wp:effectExtent l="0" t="0" r="0" b="7620"/>
            <wp:wrapSquare wrapText="bothSides"/>
            <wp:docPr id="130" name="Afbeelding 130" descr="https://cdn.discordapp.com/attachments/359058606429175828/45169691538646630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59058606429175828/451696915386466305/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Default="00BA20DD" w:rsidP="00BA20DD"/>
    <w:p w:rsidR="0077575A" w:rsidRDefault="0077575A" w:rsidP="00BA20DD"/>
    <w:p w:rsidR="0077575A" w:rsidRDefault="0077575A" w:rsidP="00BA20DD"/>
    <w:p w:rsidR="0077575A" w:rsidRDefault="0077575A" w:rsidP="00BA20DD"/>
    <w:p w:rsidR="0077575A" w:rsidRDefault="0077575A" w:rsidP="00BA20DD"/>
    <w:p w:rsidR="0077575A" w:rsidRDefault="0077575A" w:rsidP="00BA20DD"/>
    <w:p w:rsidR="0077575A" w:rsidRDefault="0077575A" w:rsidP="00BA20DD"/>
    <w:p w:rsidR="0077575A" w:rsidRPr="00E94029" w:rsidRDefault="00710A93" w:rsidP="0077575A">
      <w:r>
        <w:rPr>
          <w:noProof/>
        </w:rPr>
        <mc:AlternateContent>
          <mc:Choice Requires="wps">
            <w:drawing>
              <wp:anchor distT="0" distB="0" distL="114300" distR="114300" simplePos="0" relativeHeight="251792384" behindDoc="0" locked="0" layoutInCell="1" allowOverlap="1" wp14:anchorId="4C93E0BB" wp14:editId="602149D0">
                <wp:simplePos x="0" y="0"/>
                <wp:positionH relativeFrom="column">
                  <wp:posOffset>2122170</wp:posOffset>
                </wp:positionH>
                <wp:positionV relativeFrom="paragraph">
                  <wp:posOffset>3166110</wp:posOffset>
                </wp:positionV>
                <wp:extent cx="4530725" cy="635"/>
                <wp:effectExtent l="0" t="0" r="0" b="0"/>
                <wp:wrapSquare wrapText="bothSides"/>
                <wp:docPr id="142" name="Tekstvak 142"/>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wps:spPr>
                      <wps:txbx>
                        <w:txbxContent>
                          <w:p w:rsidR="00257ED8" w:rsidRPr="00854B5C"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30</w:t>
                            </w:r>
                            <w:r>
                              <w:fldChar w:fldCharType="end"/>
                            </w:r>
                            <w:r w:rsidRPr="00D3467C">
                              <w:t>: Venster voor algemene informatie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3E0BB" id="Tekstvak 142" o:spid="_x0000_s1060" type="#_x0000_t202" style="position:absolute;margin-left:167.1pt;margin-top:249.3pt;width:356.7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" stroked="f">
                <v:textbox style="mso-fit-shape-to-text:t" inset="0,0,0,0">
                  <w:txbxContent>
                    <w:p w:rsidR="00257ED8" w:rsidRPr="00854B5C"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30</w:t>
                      </w:r>
                      <w:r>
                        <w:fldChar w:fldCharType="end"/>
                      </w:r>
                      <w:r w:rsidRPr="00D3467C">
                        <w:t>: Venster voor algemene informatie van je connector</w:t>
                      </w:r>
                    </w:p>
                  </w:txbxContent>
                </v:textbox>
                <w10:wrap type="square"/>
              </v:shape>
            </w:pict>
          </mc:Fallback>
        </mc:AlternateContent>
      </w:r>
      <w:r w:rsidR="0077575A" w:rsidRPr="00E94029">
        <w:rPr>
          <w:noProof/>
        </w:rPr>
        <w:drawing>
          <wp:anchor distT="0" distB="0" distL="114300" distR="114300" simplePos="0" relativeHeight="251785216" behindDoc="0" locked="0" layoutInCell="1" allowOverlap="1" wp14:anchorId="2FD1C49A" wp14:editId="1D701067">
            <wp:simplePos x="0" y="0"/>
            <wp:positionH relativeFrom="margin">
              <wp:posOffset>2122747</wp:posOffset>
            </wp:positionH>
            <wp:positionV relativeFrom="margin">
              <wp:posOffset>-84975</wp:posOffset>
            </wp:positionV>
            <wp:extent cx="4530725" cy="3380105"/>
            <wp:effectExtent l="0" t="0" r="3175" b="0"/>
            <wp:wrapSquare wrapText="bothSides"/>
            <wp:docPr id="136" name="Afbeelding 136" descr="https://cdn.discordapp.com/attachments/359058606429175828/4516972847537848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359058606429175828/451697284753784832/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75A" w:rsidRPr="00E94029">
        <w:t xml:space="preserve">8. Je kan de achtergrond kleur van de icon aanpassen naar voorkeur. Voeg een beschrijving toe waardoor gebruikers weten wat je connector precies doet. In ons geval maakt het verbinding met de </w:t>
      </w:r>
      <w:r w:rsidR="003D7312">
        <w:t>Number verification</w:t>
      </w:r>
      <w:r w:rsidR="0077575A" w:rsidRPr="00E94029">
        <w:t xml:space="preserve"> API van CM. Vul de rest van het venster in zoals weergegeven op figuur 9. Vergeet niet als host </w:t>
      </w:r>
      <w:r w:rsidR="0077575A" w:rsidRPr="00E94029">
        <w:rPr>
          <w:b/>
        </w:rPr>
        <w:t xml:space="preserve">api.cmtelecom.com </w:t>
      </w:r>
      <w:r w:rsidR="0077575A" w:rsidRPr="00E94029">
        <w:t>in te vullen. Klik op ‘</w:t>
      </w:r>
      <w:r w:rsidR="009F5D28" w:rsidRPr="00E94029">
        <w:t>Security’ om</w:t>
      </w:r>
      <w:r w:rsidR="0077575A" w:rsidRPr="00E94029">
        <w:t xml:space="preserve"> verder te gaan.</w:t>
      </w:r>
    </w:p>
    <w:p w:rsidR="0077575A" w:rsidRPr="00E94029" w:rsidRDefault="0077575A" w:rsidP="0077575A"/>
    <w:p w:rsidR="0077575A" w:rsidRPr="00E94029" w:rsidRDefault="0077575A" w:rsidP="0077575A"/>
    <w:p w:rsidR="0077575A" w:rsidRPr="00E94029" w:rsidRDefault="0077575A" w:rsidP="0077575A"/>
    <w:p w:rsidR="0077575A" w:rsidRDefault="0077575A" w:rsidP="0077575A"/>
    <w:p w:rsidR="0075630D" w:rsidRPr="00E94029" w:rsidRDefault="0075630D" w:rsidP="0077575A"/>
    <w:p w:rsidR="0077575A" w:rsidRDefault="0077575A" w:rsidP="00BA20DD"/>
    <w:p w:rsidR="0075630D" w:rsidRDefault="0075630D" w:rsidP="00BA20DD"/>
    <w:p w:rsidR="0075630D" w:rsidRDefault="0075630D" w:rsidP="00BA20DD"/>
    <w:p w:rsidR="00710A93" w:rsidRPr="00E94029" w:rsidRDefault="00710A93" w:rsidP="00710A93">
      <w:r>
        <w:rPr>
          <w:noProof/>
        </w:rPr>
        <mc:AlternateContent>
          <mc:Choice Requires="wps">
            <w:drawing>
              <wp:anchor distT="0" distB="0" distL="114300" distR="114300" simplePos="0" relativeHeight="251794432" behindDoc="0" locked="0" layoutInCell="1" allowOverlap="1" wp14:anchorId="7579B38E" wp14:editId="58EA541B">
                <wp:simplePos x="0" y="0"/>
                <wp:positionH relativeFrom="column">
                  <wp:posOffset>2217420</wp:posOffset>
                </wp:positionH>
                <wp:positionV relativeFrom="paragraph">
                  <wp:posOffset>1581150</wp:posOffset>
                </wp:positionV>
                <wp:extent cx="4247515" cy="635"/>
                <wp:effectExtent l="0" t="0" r="0" b="0"/>
                <wp:wrapSquare wrapText="bothSides"/>
                <wp:docPr id="143" name="Tekstvak 143"/>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rsidR="00257ED8" w:rsidRPr="00333361"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31</w:t>
                            </w:r>
                            <w:r>
                              <w:fldChar w:fldCharType="end"/>
                            </w:r>
                            <w:r>
                              <w:t>: Venster voor security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9B38E" id="Tekstvak 143" o:spid="_x0000_s1061" type="#_x0000_t202" style="position:absolute;margin-left:174.6pt;margin-top:124.5pt;width:334.4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" stroked="f">
                <v:textbox style="mso-fit-shape-to-text:t" inset="0,0,0,0">
                  <w:txbxContent>
                    <w:p w:rsidR="00257ED8" w:rsidRPr="00333361"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31</w:t>
                      </w:r>
                      <w:r>
                        <w:fldChar w:fldCharType="end"/>
                      </w:r>
                      <w:r>
                        <w:t>: Venster voor security van je connector</w:t>
                      </w:r>
                    </w:p>
                  </w:txbxContent>
                </v:textbox>
                <w10:wrap type="square"/>
              </v:shape>
            </w:pict>
          </mc:Fallback>
        </mc:AlternateContent>
      </w:r>
      <w:r w:rsidR="0075630D">
        <w:rPr>
          <w:noProof/>
        </w:rPr>
        <w:drawing>
          <wp:anchor distT="0" distB="0" distL="114300" distR="114300" simplePos="0" relativeHeight="251788288" behindDoc="0" locked="0" layoutInCell="1" allowOverlap="1" wp14:anchorId="2E890DB3" wp14:editId="5ADF4619">
            <wp:simplePos x="0" y="0"/>
            <wp:positionH relativeFrom="margin">
              <wp:posOffset>2217692</wp:posOffset>
            </wp:positionH>
            <wp:positionV relativeFrom="margin">
              <wp:posOffset>4424226</wp:posOffset>
            </wp:positionV>
            <wp:extent cx="4247515" cy="1771015"/>
            <wp:effectExtent l="0" t="0" r="635" b="635"/>
            <wp:wrapSquare wrapText="bothSides"/>
            <wp:docPr id="140" name="Afbeelding 140" descr="https://cdn.discordapp.com/attachments/359058606429175828/4516986324425113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359058606429175828/451698632442511360/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51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30D" w:rsidRPr="00710A93">
        <w:t>9</w:t>
      </w:r>
      <w:r w:rsidRPr="00710A93">
        <w:t xml:space="preserve"> </w:t>
      </w:r>
      <w:r w:rsidRPr="00E94029">
        <w:t xml:space="preserve">Vanaf het eerste </w:t>
      </w:r>
      <w:r w:rsidR="009F5D28" w:rsidRPr="00E94029">
        <w:t>keuzemenu</w:t>
      </w:r>
      <w:r w:rsidRPr="00E94029">
        <w:t xml:space="preserve"> kies ‘API Key’ zoals in figuur </w:t>
      </w:r>
      <w:r>
        <w:t>31</w:t>
      </w:r>
      <w:r w:rsidRPr="00E94029">
        <w:t>.</w:t>
      </w:r>
    </w:p>
    <w:p w:rsidR="0075630D" w:rsidRPr="00710A93" w:rsidRDefault="0075630D" w:rsidP="0075630D"/>
    <w:p w:rsidR="0075630D" w:rsidRPr="00710A93" w:rsidRDefault="0075630D" w:rsidP="0075630D"/>
    <w:p w:rsidR="0075630D" w:rsidRPr="00710A93" w:rsidRDefault="0075630D" w:rsidP="0075630D"/>
    <w:p w:rsidR="0075630D" w:rsidRPr="00710A93" w:rsidRDefault="0075630D" w:rsidP="0075630D"/>
    <w:p w:rsidR="0075630D" w:rsidRPr="00710A93" w:rsidRDefault="0075630D" w:rsidP="0075630D"/>
    <w:p w:rsidR="0075630D" w:rsidRPr="00710A93" w:rsidRDefault="0075630D" w:rsidP="0075630D"/>
    <w:p w:rsidR="0075630D" w:rsidRDefault="0075630D" w:rsidP="00BA20DD"/>
    <w:p w:rsidR="00710A93" w:rsidRDefault="00710A93" w:rsidP="00BA20DD">
      <w:r>
        <w:rPr>
          <w:noProof/>
        </w:rPr>
        <mc:AlternateContent>
          <mc:Choice Requires="wps">
            <w:drawing>
              <wp:anchor distT="0" distB="0" distL="114300" distR="114300" simplePos="0" relativeHeight="251798528" behindDoc="0" locked="0" layoutInCell="1" allowOverlap="1" wp14:anchorId="77FD58C3" wp14:editId="4D431EAF">
                <wp:simplePos x="0" y="0"/>
                <wp:positionH relativeFrom="column">
                  <wp:posOffset>2503170</wp:posOffset>
                </wp:positionH>
                <wp:positionV relativeFrom="paragraph">
                  <wp:posOffset>1653540</wp:posOffset>
                </wp:positionV>
                <wp:extent cx="4095750" cy="635"/>
                <wp:effectExtent l="0" t="0" r="0" b="0"/>
                <wp:wrapSquare wrapText="bothSides"/>
                <wp:docPr id="145" name="Tekstvak 145"/>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257ED8" w:rsidRPr="003C7C3B"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32</w:t>
                            </w:r>
                            <w:r>
                              <w:fldChar w:fldCharType="end"/>
                            </w:r>
                            <w:r>
                              <w:t>: Veld voor de API 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D58C3" id="Tekstvak 145" o:spid="_x0000_s1062" type="#_x0000_t202" style="position:absolute;margin-left:197.1pt;margin-top:130.2pt;width:322.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" stroked="f">
                <v:textbox style="mso-fit-shape-to-text:t" inset="0,0,0,0">
                  <w:txbxContent>
                    <w:p w:rsidR="00257ED8" w:rsidRPr="003C7C3B"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32</w:t>
                      </w:r>
                      <w:r>
                        <w:fldChar w:fldCharType="end"/>
                      </w:r>
                      <w:r>
                        <w:t>: Veld voor de API Key</w:t>
                      </w:r>
                    </w:p>
                  </w:txbxContent>
                </v:textbox>
                <w10:wrap type="square"/>
              </v:shape>
            </w:pict>
          </mc:Fallback>
        </mc:AlternateContent>
      </w:r>
      <w:r w:rsidRPr="00E94029">
        <w:rPr>
          <w:noProof/>
        </w:rPr>
        <w:drawing>
          <wp:anchor distT="0" distB="0" distL="114300" distR="114300" simplePos="0" relativeHeight="251796480" behindDoc="0" locked="0" layoutInCell="1" allowOverlap="1" wp14:anchorId="62DE6B72" wp14:editId="09CCEB8E">
            <wp:simplePos x="0" y="0"/>
            <wp:positionH relativeFrom="margin">
              <wp:posOffset>2503714</wp:posOffset>
            </wp:positionH>
            <wp:positionV relativeFrom="margin">
              <wp:posOffset>6642463</wp:posOffset>
            </wp:positionV>
            <wp:extent cx="4095750" cy="1494155"/>
            <wp:effectExtent l="0" t="0" r="0" b="0"/>
            <wp:wrapSquare wrapText="bothSides"/>
            <wp:docPr id="144" name="Afbeelding 144" descr="https://cdn.discordapp.com/attachments/359058606429175828/4516991632440033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359058606429175828/451699163244003338/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1494155"/>
                    </a:xfrm>
                    <a:prstGeom prst="rect">
                      <a:avLst/>
                    </a:prstGeom>
                    <a:noFill/>
                    <a:ln>
                      <a:noFill/>
                    </a:ln>
                  </pic:spPr>
                </pic:pic>
              </a:graphicData>
            </a:graphic>
          </wp:anchor>
        </w:drawing>
      </w:r>
    </w:p>
    <w:p w:rsidR="00710A93" w:rsidRPr="00E94029" w:rsidRDefault="00710A93" w:rsidP="00710A93">
      <w:r w:rsidRPr="00E94029">
        <w:t>10.</w:t>
      </w:r>
      <w:r w:rsidRPr="00E94029">
        <w:rPr>
          <w:noProof/>
        </w:rPr>
        <w:t xml:space="preserve"> Full de lege velden in als in figuur </w:t>
      </w:r>
      <w:r>
        <w:rPr>
          <w:noProof/>
        </w:rPr>
        <w:t>32</w:t>
      </w:r>
      <w:r w:rsidRPr="00E94029">
        <w:rPr>
          <w:noProof/>
        </w:rPr>
        <w:t xml:space="preserve">. Zorg ervoor dat je in de parameter </w:t>
      </w:r>
      <w:r w:rsidRPr="00E94029">
        <w:rPr>
          <w:b/>
          <w:noProof/>
        </w:rPr>
        <w:t xml:space="preserve">X-CM-PRODUCTTOKEN </w:t>
      </w:r>
      <w:r w:rsidRPr="00E94029">
        <w:rPr>
          <w:noProof/>
        </w:rPr>
        <w:t>zet. Als je alles hebt ingevuld klik op ‘Definition’.</w:t>
      </w:r>
    </w:p>
    <w:p w:rsidR="00710A93" w:rsidRDefault="00710A93" w:rsidP="00BA20DD"/>
    <w:p w:rsidR="00710A93" w:rsidRDefault="00710A93" w:rsidP="00BA20DD"/>
    <w:p w:rsidR="00710A93" w:rsidRDefault="00710A93" w:rsidP="00BA20DD"/>
    <w:p w:rsidR="00710A93" w:rsidRPr="00E94029" w:rsidRDefault="00710A93" w:rsidP="00710A93">
      <w:r w:rsidRPr="00E94029">
        <w:rPr>
          <w:noProof/>
        </w:rPr>
        <w:lastRenderedPageBreak/>
        <w:drawing>
          <wp:anchor distT="0" distB="0" distL="114300" distR="114300" simplePos="0" relativeHeight="251800576" behindDoc="0" locked="0" layoutInCell="1" allowOverlap="1" wp14:anchorId="553E9A75" wp14:editId="5DB851B8">
            <wp:simplePos x="0" y="0"/>
            <wp:positionH relativeFrom="margin">
              <wp:posOffset>3456709</wp:posOffset>
            </wp:positionH>
            <wp:positionV relativeFrom="margin">
              <wp:posOffset>-277437</wp:posOffset>
            </wp:positionV>
            <wp:extent cx="5482590" cy="1636395"/>
            <wp:effectExtent l="0" t="0" r="3810" b="1905"/>
            <wp:wrapSquare wrapText="bothSides"/>
            <wp:docPr id="146" name="Afbeelding 146" descr="https://cdn.discordapp.com/attachments/359058606429175828/4517001017448202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359058606429175828/45170010174482022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59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11. Om een nieuwe actie toe te voegen klik op het plusje bij ‘New action’ (Figuur </w:t>
      </w:r>
      <w:r>
        <w:t>33</w:t>
      </w:r>
      <w:r w:rsidRPr="00E94029">
        <w:t>).</w:t>
      </w:r>
    </w:p>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r>
        <w:rPr>
          <w:noProof/>
        </w:rPr>
        <mc:AlternateContent>
          <mc:Choice Requires="wps">
            <w:drawing>
              <wp:anchor distT="0" distB="0" distL="114300" distR="114300" simplePos="0" relativeHeight="251802624" behindDoc="0" locked="0" layoutInCell="1" allowOverlap="1" wp14:anchorId="7F6AAF48" wp14:editId="3AD34D1A">
                <wp:simplePos x="0" y="0"/>
                <wp:positionH relativeFrom="page">
                  <wp:posOffset>4218124</wp:posOffset>
                </wp:positionH>
                <wp:positionV relativeFrom="paragraph">
                  <wp:posOffset>12700</wp:posOffset>
                </wp:positionV>
                <wp:extent cx="2053590" cy="222250"/>
                <wp:effectExtent l="0" t="0" r="3810" b="6350"/>
                <wp:wrapSquare wrapText="bothSides"/>
                <wp:docPr id="147" name="Tekstvak 147"/>
                <wp:cNvGraphicFramePr/>
                <a:graphic xmlns:a="http://schemas.openxmlformats.org/drawingml/2006/main">
                  <a:graphicData uri="http://schemas.microsoft.com/office/word/2010/wordprocessingShape">
                    <wps:wsp>
                      <wps:cNvSpPr txBox="1"/>
                      <wps:spPr>
                        <a:xfrm>
                          <a:off x="0" y="0"/>
                          <a:ext cx="2053590" cy="222250"/>
                        </a:xfrm>
                        <a:prstGeom prst="rect">
                          <a:avLst/>
                        </a:prstGeom>
                        <a:solidFill>
                          <a:prstClr val="white"/>
                        </a:solidFill>
                        <a:ln>
                          <a:noFill/>
                        </a:ln>
                      </wps:spPr>
                      <wps:txbx>
                        <w:txbxContent>
                          <w:p w:rsidR="00257ED8" w:rsidRPr="00757EE7"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33</w:t>
                            </w:r>
                            <w:r>
                              <w:fldChar w:fldCharType="end"/>
                            </w:r>
                            <w:r>
                              <w:t>: Actie overzicht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AAF48" id="Tekstvak 147" o:spid="_x0000_s1063" type="#_x0000_t202" style="position:absolute;margin-left:332.15pt;margin-top:1pt;width:161.7pt;height:17.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" stroked="f">
                <v:textbox inset="0,0,0,0">
                  <w:txbxContent>
                    <w:p w:rsidR="00257ED8" w:rsidRPr="00757EE7"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33</w:t>
                      </w:r>
                      <w:r>
                        <w:fldChar w:fldCharType="end"/>
                      </w:r>
                      <w:r>
                        <w:t>: Actie overzicht</w:t>
                      </w:r>
                    </w:p>
                  </w:txbxContent>
                </v:textbox>
                <w10:wrap type="square" anchorx="page"/>
              </v:shape>
            </w:pict>
          </mc:Fallback>
        </mc:AlternateContent>
      </w:r>
    </w:p>
    <w:p w:rsidR="00710A93" w:rsidRDefault="00710A93" w:rsidP="00BA20DD"/>
    <w:p w:rsidR="00710A93" w:rsidRDefault="00710A93" w:rsidP="00BA20DD"/>
    <w:p w:rsidR="00710A93" w:rsidRDefault="00710A93" w:rsidP="00BA20DD"/>
    <w:p w:rsidR="00710A93" w:rsidRDefault="003107BF" w:rsidP="00BA20DD">
      <w:r>
        <w:rPr>
          <w:noProof/>
        </w:rPr>
        <w:drawing>
          <wp:anchor distT="0" distB="0" distL="114300" distR="114300" simplePos="0" relativeHeight="251864064" behindDoc="0" locked="0" layoutInCell="1" allowOverlap="1" wp14:anchorId="56DC7D42" wp14:editId="63BE39C5">
            <wp:simplePos x="0" y="0"/>
            <wp:positionH relativeFrom="margin">
              <wp:posOffset>3402676</wp:posOffset>
            </wp:positionH>
            <wp:positionV relativeFrom="paragraph">
              <wp:posOffset>8313</wp:posOffset>
            </wp:positionV>
            <wp:extent cx="3219450" cy="2078990"/>
            <wp:effectExtent l="0" t="0" r="0" b="0"/>
            <wp:wrapSquare wrapText="bothSides"/>
            <wp:docPr id="214" name="Afbeelding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450" cy="2078990"/>
                    </a:xfrm>
                    <a:prstGeom prst="rect">
                      <a:avLst/>
                    </a:prstGeom>
                  </pic:spPr>
                </pic:pic>
              </a:graphicData>
            </a:graphic>
            <wp14:sizeRelH relativeFrom="page">
              <wp14:pctWidth>0</wp14:pctWidth>
            </wp14:sizeRelH>
            <wp14:sizeRelV relativeFrom="page">
              <wp14:pctHeight>0</wp14:pctHeight>
            </wp14:sizeRelV>
          </wp:anchor>
        </w:drawing>
      </w:r>
    </w:p>
    <w:p w:rsidR="00710A93" w:rsidRPr="00E94029" w:rsidRDefault="00710A93" w:rsidP="00710A93">
      <w:r w:rsidRPr="00E94029">
        <w:t xml:space="preserve">12. Na stap 11 krijg je een formulier te zien (Figuur </w:t>
      </w:r>
      <w:r>
        <w:t>34</w:t>
      </w:r>
      <w:r w:rsidRPr="00E94029">
        <w:t>). Beschrijf je actie met een samenvatting bij ‘Summary’. Geef de volledige beschrijving bij ‘Description’. Bij ‘Operation ID’ vul je een unieke ID in voor je connector. Laat ‘Visibilty’ op standaard staan. Scroll naar beneden voor de volgende stap.</w:t>
      </w:r>
    </w:p>
    <w:p w:rsidR="00710A93" w:rsidRPr="00E94029" w:rsidRDefault="00710A93" w:rsidP="00710A93"/>
    <w:p w:rsidR="00710A93" w:rsidRDefault="00710A93" w:rsidP="00BA20DD"/>
    <w:p w:rsidR="00710A93" w:rsidRDefault="00710A93" w:rsidP="00BA20DD"/>
    <w:p w:rsidR="00710A93" w:rsidRDefault="00710A93" w:rsidP="00BA20DD">
      <w:r>
        <w:rPr>
          <w:noProof/>
        </w:rPr>
        <mc:AlternateContent>
          <mc:Choice Requires="wps">
            <w:drawing>
              <wp:anchor distT="0" distB="0" distL="114300" distR="114300" simplePos="0" relativeHeight="251806720" behindDoc="0" locked="0" layoutInCell="1" allowOverlap="1" wp14:anchorId="314EECA7" wp14:editId="3BD98E45">
                <wp:simplePos x="0" y="0"/>
                <wp:positionH relativeFrom="column">
                  <wp:posOffset>3200581</wp:posOffset>
                </wp:positionH>
                <wp:positionV relativeFrom="paragraph">
                  <wp:posOffset>47171</wp:posOffset>
                </wp:positionV>
                <wp:extent cx="3419475" cy="635"/>
                <wp:effectExtent l="0" t="0" r="0" b="0"/>
                <wp:wrapSquare wrapText="bothSides"/>
                <wp:docPr id="156" name="Tekstvak 156"/>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257ED8" w:rsidRPr="00F822BC"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34</w:t>
                            </w:r>
                            <w:r>
                              <w:fldChar w:fldCharType="end"/>
                            </w:r>
                            <w:r>
                              <w:t xml:space="preserve">: </w:t>
                            </w:r>
                            <w:r w:rsidRPr="0028409F">
                              <w:t>Algemene informatie over Actie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EECA7" id="Tekstvak 156" o:spid="_x0000_s1064" type="#_x0000_t202" style="position:absolute;margin-left:252pt;margin-top:3.7pt;width:269.2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" stroked="f">
                <v:textbox style="mso-fit-shape-to-text:t" inset="0,0,0,0">
                  <w:txbxContent>
                    <w:p w:rsidR="00257ED8" w:rsidRPr="00F822BC"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34</w:t>
                      </w:r>
                      <w:r>
                        <w:fldChar w:fldCharType="end"/>
                      </w:r>
                      <w:r>
                        <w:t xml:space="preserve">: </w:t>
                      </w:r>
                      <w:r w:rsidRPr="0028409F">
                        <w:t>Algemene informatie over Actie</w:t>
                      </w:r>
                    </w:p>
                  </w:txbxContent>
                </v:textbox>
                <w10:wrap type="square"/>
              </v:shape>
            </w:pict>
          </mc:Fallback>
        </mc:AlternateContent>
      </w:r>
    </w:p>
    <w:p w:rsidR="00710A93" w:rsidRDefault="00710A93" w:rsidP="00BA20DD"/>
    <w:p w:rsidR="00710A93" w:rsidRDefault="00710A93" w:rsidP="00BA20DD"/>
    <w:p w:rsidR="00710A93" w:rsidRDefault="00710A93" w:rsidP="00BA20DD"/>
    <w:p w:rsidR="00710A93" w:rsidRDefault="00710A93" w:rsidP="00BA20DD"/>
    <w:p w:rsidR="00710A93" w:rsidRDefault="00710A93" w:rsidP="00BA20DD">
      <w:r w:rsidRPr="00E94029">
        <w:rPr>
          <w:noProof/>
        </w:rPr>
        <w:drawing>
          <wp:anchor distT="0" distB="0" distL="114300" distR="114300" simplePos="0" relativeHeight="251808768" behindDoc="0" locked="0" layoutInCell="1" allowOverlap="1" wp14:anchorId="6994354E" wp14:editId="75CDE2B3">
            <wp:simplePos x="0" y="0"/>
            <wp:positionH relativeFrom="margin">
              <wp:posOffset>2480037</wp:posOffset>
            </wp:positionH>
            <wp:positionV relativeFrom="margin">
              <wp:posOffset>5436417</wp:posOffset>
            </wp:positionV>
            <wp:extent cx="4237355" cy="1082040"/>
            <wp:effectExtent l="0" t="0" r="0" b="3810"/>
            <wp:wrapSquare wrapText="bothSides"/>
            <wp:docPr id="157" name="Afbeelding 157" descr="https://cdn.discordapp.com/attachments/359058606429175828/4517022475843010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discordapp.com/attachments/359058606429175828/451702247584301056/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1082040"/>
                    </a:xfrm>
                    <a:prstGeom prst="rect">
                      <a:avLst/>
                    </a:prstGeom>
                    <a:noFill/>
                    <a:ln>
                      <a:noFill/>
                    </a:ln>
                  </pic:spPr>
                </pic:pic>
              </a:graphicData>
            </a:graphic>
          </wp:anchor>
        </w:drawing>
      </w:r>
    </w:p>
    <w:p w:rsidR="00710A93" w:rsidRPr="00E94029" w:rsidRDefault="00710A93" w:rsidP="00710A93">
      <w:r w:rsidRPr="00E94029">
        <w:t xml:space="preserve">13. Onder het venster van Figuur </w:t>
      </w:r>
      <w:r>
        <w:t>34</w:t>
      </w:r>
      <w:r w:rsidRPr="00E94029">
        <w:t xml:space="preserve"> is een link met een titel aanvraag, zoals te zien is op figuur </w:t>
      </w:r>
      <w:r>
        <w:t>35</w:t>
      </w:r>
      <w:r w:rsidRPr="00E94029">
        <w:t>. Klik hierop.</w:t>
      </w:r>
      <w:r w:rsidRPr="00710A93">
        <w:rPr>
          <w:noProof/>
        </w:rPr>
        <w:t xml:space="preserve"> </w:t>
      </w:r>
    </w:p>
    <w:p w:rsidR="00710A93" w:rsidRDefault="00710A93" w:rsidP="00BA20DD"/>
    <w:p w:rsidR="00710A93" w:rsidRDefault="00710A93" w:rsidP="00BA20DD">
      <w:r>
        <w:rPr>
          <w:noProof/>
        </w:rPr>
        <mc:AlternateContent>
          <mc:Choice Requires="wps">
            <w:drawing>
              <wp:anchor distT="0" distB="0" distL="114300" distR="114300" simplePos="0" relativeHeight="251810816" behindDoc="0" locked="0" layoutInCell="1" allowOverlap="1" wp14:anchorId="43411D8A" wp14:editId="34172235">
                <wp:simplePos x="0" y="0"/>
                <wp:positionH relativeFrom="page">
                  <wp:posOffset>3084105</wp:posOffset>
                </wp:positionH>
                <wp:positionV relativeFrom="paragraph">
                  <wp:posOffset>67582</wp:posOffset>
                </wp:positionV>
                <wp:extent cx="4237355" cy="635"/>
                <wp:effectExtent l="0" t="0" r="0" b="6350"/>
                <wp:wrapSquare wrapText="bothSides"/>
                <wp:docPr id="158" name="Tekstvak 158"/>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rsidR="00257ED8" w:rsidRPr="00A852A8"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35</w:t>
                            </w:r>
                            <w:r>
                              <w:fldChar w:fldCharType="end"/>
                            </w:r>
                            <w:r>
                              <w:t>: Venster om een request toe te voegen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11D8A" id="Tekstvak 158" o:spid="_x0000_s1065" type="#_x0000_t202" style="position:absolute;margin-left:242.85pt;margin-top:5.3pt;width:333.65pt;height:.05pt;z-index:2518108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" stroked="f">
                <v:textbox style="mso-fit-shape-to-text:t" inset="0,0,0,0">
                  <w:txbxContent>
                    <w:p w:rsidR="00257ED8" w:rsidRPr="00A852A8"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35</w:t>
                      </w:r>
                      <w:r>
                        <w:fldChar w:fldCharType="end"/>
                      </w:r>
                      <w:r>
                        <w:t>: Venster om een request toe te voegen</w:t>
                      </w:r>
                    </w:p>
                  </w:txbxContent>
                </v:textbox>
                <w10:wrap type="square" anchorx="page"/>
              </v:shape>
            </w:pict>
          </mc:Fallback>
        </mc:AlternateContent>
      </w:r>
    </w:p>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Pr="00E94029" w:rsidRDefault="00A31BB6" w:rsidP="00710A93">
      <w:r>
        <w:rPr>
          <w:noProof/>
        </w:rPr>
        <w:lastRenderedPageBreak/>
        <mc:AlternateContent>
          <mc:Choice Requires="wps">
            <w:drawing>
              <wp:anchor distT="0" distB="0" distL="114300" distR="114300" simplePos="0" relativeHeight="251822080" behindDoc="0" locked="0" layoutInCell="1" allowOverlap="1" wp14:anchorId="46E230FD" wp14:editId="6E7E23C9">
                <wp:simplePos x="0" y="0"/>
                <wp:positionH relativeFrom="column">
                  <wp:posOffset>3954780</wp:posOffset>
                </wp:positionH>
                <wp:positionV relativeFrom="paragraph">
                  <wp:posOffset>5100320</wp:posOffset>
                </wp:positionV>
                <wp:extent cx="2646045" cy="635"/>
                <wp:effectExtent l="0" t="0" r="0" b="0"/>
                <wp:wrapSquare wrapText="bothSides"/>
                <wp:docPr id="165" name="Tekstvak 165"/>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257ED8" w:rsidRPr="00E26BCC" w:rsidRDefault="00257ED8" w:rsidP="00A31BB6">
                            <w:pPr>
                              <w:pStyle w:val="Bijschrift"/>
                              <w:rPr>
                                <w:noProof/>
                                <w:sz w:val="24"/>
                                <w:szCs w:val="24"/>
                              </w:rPr>
                            </w:pPr>
                            <w:r>
                              <w:t xml:space="preserve">Figuur </w:t>
                            </w:r>
                            <w:r>
                              <w:fldChar w:fldCharType="begin"/>
                            </w:r>
                            <w:r>
                              <w:instrText xml:space="preserve"> SEQ Figuur \* ARABIC </w:instrText>
                            </w:r>
                            <w:r>
                              <w:fldChar w:fldCharType="separate"/>
                            </w:r>
                            <w:r>
                              <w:rPr>
                                <w:noProof/>
                              </w:rPr>
                              <w:t>36</w:t>
                            </w:r>
                            <w:r>
                              <w:fldChar w:fldCharType="end"/>
                            </w:r>
                            <w:r>
                              <w:t xml:space="preserve">: </w:t>
                            </w:r>
                            <w:r w:rsidRPr="0011610A">
                              <w:t>Formulier om je request in te vullen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30FD" id="Tekstvak 165" o:spid="_x0000_s1066" type="#_x0000_t202" style="position:absolute;margin-left:311.4pt;margin-top:401.6pt;width:208.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" stroked="f">
                <v:textbox style="mso-fit-shape-to-text:t" inset="0,0,0,0">
                  <w:txbxContent>
                    <w:p w:rsidR="00257ED8" w:rsidRPr="00E26BCC" w:rsidRDefault="00257ED8" w:rsidP="00A31BB6">
                      <w:pPr>
                        <w:pStyle w:val="Bijschrift"/>
                        <w:rPr>
                          <w:noProof/>
                          <w:sz w:val="24"/>
                          <w:szCs w:val="24"/>
                        </w:rPr>
                      </w:pPr>
                      <w:r>
                        <w:t xml:space="preserve">Figuur </w:t>
                      </w:r>
                      <w:r>
                        <w:fldChar w:fldCharType="begin"/>
                      </w:r>
                      <w:r>
                        <w:instrText xml:space="preserve"> SEQ Figuur \* ARABIC </w:instrText>
                      </w:r>
                      <w:r>
                        <w:fldChar w:fldCharType="separate"/>
                      </w:r>
                      <w:r>
                        <w:rPr>
                          <w:noProof/>
                        </w:rPr>
                        <w:t>36</w:t>
                      </w:r>
                      <w:r>
                        <w:fldChar w:fldCharType="end"/>
                      </w:r>
                      <w:r>
                        <w:t xml:space="preserve">: </w:t>
                      </w:r>
                      <w:r w:rsidRPr="0011610A">
                        <w:t>Formulier om je request in te vullen</w:t>
                      </w:r>
                    </w:p>
                  </w:txbxContent>
                </v:textbox>
                <w10:wrap type="square"/>
              </v:shape>
            </w:pict>
          </mc:Fallback>
        </mc:AlternateContent>
      </w:r>
      <w:r w:rsidR="00710A93" w:rsidRPr="00E94029">
        <w:t xml:space="preserve">14. Aan de rechter kant van het scherm komt een formulier in beeld. Selecteer ‘POST’ en vul de velden as volgt in. Vergeet niet bij ‘Headers’ de input te scheiden met een nieuwe lijn, zoals te zien bij figuur </w:t>
      </w:r>
      <w:r w:rsidR="006852CB">
        <w:t>36</w:t>
      </w:r>
      <w:r w:rsidR="00710A93" w:rsidRPr="00E94029">
        <w:t xml:space="preserve">. </w:t>
      </w:r>
      <w:r w:rsidR="00710A93">
        <w:t xml:space="preserve">Het programma leest de request namelijk per lijn. </w:t>
      </w:r>
      <w:r w:rsidR="0094708B">
        <w:t xml:space="preserve">Uitgebreide informatie is te vinden op </w:t>
      </w:r>
      <w:hyperlink r:id="rId34" w:history="1">
        <w:r w:rsidR="00EC06A7" w:rsidRPr="00C9338D">
          <w:rPr>
            <w:rStyle w:val="Hyperlink"/>
          </w:rPr>
          <w:t>https://docs.cmtelecom.com/number-verifier/v1.1</w:t>
        </w:r>
      </w:hyperlink>
      <w:r w:rsidR="00EC06A7">
        <w:t xml:space="preserve">. Als </w:t>
      </w:r>
      <w:r w:rsidR="00710A93" w:rsidRPr="00E94029">
        <w:t xml:space="preserve">je daarmee klaar bent klik je op ‘Import’. </w:t>
      </w:r>
    </w:p>
    <w:p w:rsidR="00710A93" w:rsidRDefault="00710A93" w:rsidP="00710A93"/>
    <w:p w:rsidR="00A31BB6" w:rsidRDefault="00A31BB6" w:rsidP="00710A93"/>
    <w:p w:rsidR="00A31BB6" w:rsidRPr="00E94029" w:rsidRDefault="00D03984" w:rsidP="00710A93">
      <w:r>
        <w:rPr>
          <w:noProof/>
        </w:rPr>
        <w:drawing>
          <wp:anchor distT="0" distB="0" distL="114300" distR="114300" simplePos="0" relativeHeight="251862016" behindDoc="0" locked="0" layoutInCell="1" allowOverlap="1" wp14:anchorId="33FA0D83" wp14:editId="1AE51FD4">
            <wp:simplePos x="0" y="0"/>
            <wp:positionH relativeFrom="margin">
              <wp:align>right</wp:align>
            </wp:positionH>
            <wp:positionV relativeFrom="paragraph">
              <wp:posOffset>6985</wp:posOffset>
            </wp:positionV>
            <wp:extent cx="2266315" cy="3457575"/>
            <wp:effectExtent l="0" t="0" r="635" b="9525"/>
            <wp:wrapSquare wrapText="bothSides"/>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315" cy="3457575"/>
                    </a:xfrm>
                    <a:prstGeom prst="rect">
                      <a:avLst/>
                    </a:prstGeom>
                  </pic:spPr>
                </pic:pic>
              </a:graphicData>
            </a:graphic>
            <wp14:sizeRelH relativeFrom="page">
              <wp14:pctWidth>0</wp14:pctWidth>
            </wp14:sizeRelH>
            <wp14:sizeRelV relativeFrom="page">
              <wp14:pctHeight>0</wp14:pctHeight>
            </wp14:sizeRelV>
          </wp:anchor>
        </w:drawing>
      </w:r>
    </w:p>
    <w:p w:rsidR="00710A93" w:rsidRPr="00E94029" w:rsidRDefault="00710A93" w:rsidP="00710A93">
      <w:pPr>
        <w:rPr>
          <w:b/>
        </w:rPr>
      </w:pPr>
      <w:r w:rsidRPr="00E94029">
        <w:rPr>
          <w:b/>
        </w:rPr>
        <w:t>URL:</w:t>
      </w:r>
    </w:p>
    <w:p w:rsidR="000D239E" w:rsidRPr="000D239E" w:rsidRDefault="000D239E" w:rsidP="000D239E">
      <w:r w:rsidRPr="000D239E">
        <w:t>https://api.cmtelecom.com/v1.1/numbervalidation</w:t>
      </w:r>
    </w:p>
    <w:p w:rsidR="00710A93" w:rsidRPr="00E94029" w:rsidRDefault="00710A93" w:rsidP="00710A93"/>
    <w:p w:rsidR="00710A93" w:rsidRPr="00710A93" w:rsidRDefault="00710A93" w:rsidP="00710A93">
      <w:pPr>
        <w:rPr>
          <w:b/>
          <w:lang w:val="en-GB"/>
        </w:rPr>
      </w:pPr>
      <w:r w:rsidRPr="00710A93">
        <w:rPr>
          <w:b/>
          <w:lang w:val="en-GB"/>
        </w:rPr>
        <w:t>Headers:</w:t>
      </w:r>
    </w:p>
    <w:p w:rsidR="00710A93" w:rsidRPr="00710A93" w:rsidRDefault="00710A93" w:rsidP="00710A93">
      <w:pPr>
        <w:rPr>
          <w:lang w:val="en-GB"/>
        </w:rPr>
      </w:pPr>
      <w:r w:rsidRPr="00710A93">
        <w:rPr>
          <w:lang w:val="en-GB"/>
        </w:rPr>
        <w:t>Content-Type</w:t>
      </w:r>
    </w:p>
    <w:p w:rsidR="00710A93" w:rsidRPr="00710A93" w:rsidRDefault="00710A93" w:rsidP="00710A93">
      <w:pPr>
        <w:rPr>
          <w:lang w:val="en-GB"/>
        </w:rPr>
      </w:pPr>
    </w:p>
    <w:p w:rsidR="00710A93" w:rsidRPr="00710A93" w:rsidRDefault="00710A93" w:rsidP="00710A93">
      <w:pPr>
        <w:rPr>
          <w:lang w:val="en-GB"/>
        </w:rPr>
      </w:pPr>
    </w:p>
    <w:p w:rsidR="00710A93" w:rsidRPr="00710A93" w:rsidRDefault="00710A93" w:rsidP="00710A93">
      <w:pPr>
        <w:rPr>
          <w:b/>
          <w:lang w:val="en-GB"/>
        </w:rPr>
      </w:pPr>
      <w:r w:rsidRPr="00710A93">
        <w:rPr>
          <w:b/>
          <w:lang w:val="en-GB"/>
        </w:rPr>
        <w:t>Body:</w:t>
      </w:r>
    </w:p>
    <w:p w:rsidR="00710A93" w:rsidRPr="00710A93" w:rsidRDefault="00710A93" w:rsidP="00710A93">
      <w:pPr>
        <w:rPr>
          <w:lang w:val="en-GB"/>
        </w:rPr>
      </w:pPr>
      <w:r w:rsidRPr="00710A93">
        <w:rPr>
          <w:lang w:val="en-GB"/>
        </w:rPr>
        <w:t>{</w:t>
      </w:r>
    </w:p>
    <w:p w:rsidR="00A31BB6" w:rsidRDefault="00A31BB6" w:rsidP="00A31BB6">
      <w:pPr>
        <w:rPr>
          <w:lang w:val="en-GB"/>
        </w:rPr>
      </w:pPr>
      <w:r>
        <w:rPr>
          <w:lang w:val="en-GB"/>
        </w:rPr>
        <w:t xml:space="preserve">      </w:t>
      </w:r>
      <w:r w:rsidRPr="00197E43">
        <w:rPr>
          <w:lang w:val="en-GB"/>
        </w:rPr>
        <w:t>"phonenumber</w:t>
      </w:r>
      <w:r w:rsidR="009F5D28" w:rsidRPr="00197E43">
        <w:rPr>
          <w:lang w:val="en-GB"/>
        </w:rPr>
        <w:t>”:</w:t>
      </w:r>
      <w:r w:rsidRPr="00197E43">
        <w:rPr>
          <w:lang w:val="en-GB"/>
        </w:rPr>
        <w:t xml:space="preserve"> "0031642822244"</w:t>
      </w:r>
    </w:p>
    <w:p w:rsidR="00710A93" w:rsidRPr="00E94029" w:rsidRDefault="00710A93" w:rsidP="00710A93">
      <w:r w:rsidRPr="00E94029">
        <w:t xml:space="preserve">   </w:t>
      </w:r>
    </w:p>
    <w:p w:rsidR="00710A93" w:rsidRPr="00E94029" w:rsidRDefault="00710A93" w:rsidP="00710A93">
      <w:r w:rsidRPr="00E94029">
        <w:t>}</w:t>
      </w:r>
    </w:p>
    <w:p w:rsidR="00710A93" w:rsidRPr="00E94029" w:rsidRDefault="00710A93" w:rsidP="00710A93"/>
    <w:p w:rsidR="00A31BB6" w:rsidRDefault="00A31BB6" w:rsidP="00710A93"/>
    <w:p w:rsidR="00A31BB6" w:rsidRDefault="00A31BB6" w:rsidP="00710A93"/>
    <w:p w:rsidR="00A31BB6" w:rsidRDefault="00A31BB6" w:rsidP="00710A93"/>
    <w:p w:rsidR="00A31BB6" w:rsidRDefault="00A31BB6" w:rsidP="00710A93"/>
    <w:p w:rsidR="00A31BB6" w:rsidRDefault="00A31BB6" w:rsidP="00710A93"/>
    <w:p w:rsidR="00A31BB6" w:rsidRDefault="00A31BB6" w:rsidP="00710A93"/>
    <w:p w:rsidR="00A31BB6" w:rsidRDefault="00A31BB6" w:rsidP="00710A93"/>
    <w:p w:rsidR="00710A93" w:rsidRPr="00E94029" w:rsidRDefault="00710A93" w:rsidP="00710A93">
      <w:r w:rsidRPr="00E94029">
        <w:rPr>
          <w:noProof/>
        </w:rPr>
        <w:drawing>
          <wp:anchor distT="0" distB="0" distL="114300" distR="114300" simplePos="0" relativeHeight="251814912" behindDoc="0" locked="0" layoutInCell="1" allowOverlap="1" wp14:anchorId="7343283B" wp14:editId="726B4243">
            <wp:simplePos x="0" y="0"/>
            <wp:positionH relativeFrom="margin">
              <wp:posOffset>4068618</wp:posOffset>
            </wp:positionH>
            <wp:positionV relativeFrom="margin">
              <wp:posOffset>5678574</wp:posOffset>
            </wp:positionV>
            <wp:extent cx="2412365" cy="2586355"/>
            <wp:effectExtent l="0" t="0" r="6985" b="4445"/>
            <wp:wrapSquare wrapText="bothSides"/>
            <wp:docPr id="162" name="Afbeelding 162" descr="https://cdn.discordapp.com/attachments/359058606429175828/451705624435097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discordapp.com/attachments/359058606429175828/451705624435097600/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2365"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A93" w:rsidRPr="00E94029" w:rsidRDefault="00710A93" w:rsidP="00710A93"/>
    <w:p w:rsidR="00710A93" w:rsidRPr="00E94029" w:rsidRDefault="00710A93" w:rsidP="00710A93">
      <w:r w:rsidRPr="00E94029">
        <w:t xml:space="preserve">15. Nadat je de request hebt geïmporteerd komt het formulier dat is aangegeven in figuur </w:t>
      </w:r>
      <w:r w:rsidR="006852CB">
        <w:t>37</w:t>
      </w:r>
      <w:r w:rsidRPr="00E94029">
        <w:t xml:space="preserve"> in beeld. Klik op ‘Content-type’ en dan op ‘Edit’.</w:t>
      </w:r>
    </w:p>
    <w:p w:rsidR="00710A93" w:rsidRPr="00E94029" w:rsidRDefault="00710A93" w:rsidP="00710A93"/>
    <w:p w:rsidR="00710A93" w:rsidRPr="00E94029" w:rsidRDefault="00710A93" w:rsidP="00710A93"/>
    <w:p w:rsidR="00A31BB6" w:rsidRDefault="00A31BB6" w:rsidP="00BA20DD"/>
    <w:p w:rsidR="00A31BB6" w:rsidRDefault="00A31BB6" w:rsidP="00BA20DD"/>
    <w:p w:rsidR="00A31BB6" w:rsidRDefault="00A31BB6" w:rsidP="00BA20DD"/>
    <w:p w:rsidR="00A31BB6" w:rsidRDefault="00A31BB6" w:rsidP="00BA20DD"/>
    <w:p w:rsidR="00A31BB6" w:rsidRDefault="00A31BB6" w:rsidP="00BA20DD"/>
    <w:p w:rsidR="00A31BB6" w:rsidRDefault="00A31BB6" w:rsidP="00BA20DD"/>
    <w:p w:rsidR="00A31BB6" w:rsidRDefault="00A31BB6" w:rsidP="00BA20DD"/>
    <w:p w:rsidR="00A31BB6" w:rsidRDefault="00A31BB6" w:rsidP="00BA20DD">
      <w:r w:rsidRPr="00E94029">
        <w:rPr>
          <w:noProof/>
        </w:rPr>
        <mc:AlternateContent>
          <mc:Choice Requires="wps">
            <w:drawing>
              <wp:anchor distT="0" distB="0" distL="114300" distR="114300" simplePos="0" relativeHeight="251815936" behindDoc="0" locked="0" layoutInCell="1" allowOverlap="1" wp14:anchorId="17D9F4A9" wp14:editId="1F8BB5AA">
                <wp:simplePos x="0" y="0"/>
                <wp:positionH relativeFrom="margin">
                  <wp:posOffset>4105275</wp:posOffset>
                </wp:positionH>
                <wp:positionV relativeFrom="paragraph">
                  <wp:posOffset>228600</wp:posOffset>
                </wp:positionV>
                <wp:extent cx="2412365" cy="635"/>
                <wp:effectExtent l="0" t="0" r="6985" b="6350"/>
                <wp:wrapSquare wrapText="bothSides"/>
                <wp:docPr id="160" name="Tekstvak 160"/>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rsidR="00257ED8" w:rsidRPr="00B93312"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37</w:t>
                            </w:r>
                            <w:r>
                              <w:fldChar w:fldCharType="end"/>
                            </w:r>
                            <w:r>
                              <w:t>: Content-type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9F4A9" id="Tekstvak 160" o:spid="_x0000_s1067" type="#_x0000_t202" style="position:absolute;margin-left:323.25pt;margin-top:18pt;width:189.95pt;height:.05pt;z-index:251815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" stroked="f">
                <v:textbox style="mso-fit-shape-to-text:t" inset="0,0,0,0">
                  <w:txbxContent>
                    <w:p w:rsidR="00257ED8" w:rsidRPr="00B93312"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37</w:t>
                      </w:r>
                      <w:r>
                        <w:fldChar w:fldCharType="end"/>
                      </w:r>
                      <w:r>
                        <w:t>: Content-type bewerken</w:t>
                      </w:r>
                    </w:p>
                  </w:txbxContent>
                </v:textbox>
                <w10:wrap type="square" anchorx="margin"/>
              </v:shape>
            </w:pict>
          </mc:Fallback>
        </mc:AlternateContent>
      </w:r>
    </w:p>
    <w:p w:rsidR="00A31BB6" w:rsidRPr="00E94029" w:rsidRDefault="00A31BB6" w:rsidP="00A31BB6">
      <w:r>
        <w:rPr>
          <w:noProof/>
        </w:rPr>
        <w:lastRenderedPageBreak/>
        <mc:AlternateContent>
          <mc:Choice Requires="wps">
            <w:drawing>
              <wp:anchor distT="0" distB="0" distL="114300" distR="114300" simplePos="0" relativeHeight="251824128" behindDoc="0" locked="0" layoutInCell="1" allowOverlap="1" wp14:anchorId="280DEF7D" wp14:editId="39A95EF5">
                <wp:simplePos x="0" y="0"/>
                <wp:positionH relativeFrom="column">
                  <wp:posOffset>3347720</wp:posOffset>
                </wp:positionH>
                <wp:positionV relativeFrom="paragraph">
                  <wp:posOffset>3198495</wp:posOffset>
                </wp:positionV>
                <wp:extent cx="3089275" cy="635"/>
                <wp:effectExtent l="0" t="0" r="0" b="0"/>
                <wp:wrapSquare wrapText="bothSides"/>
                <wp:docPr id="166" name="Tekstvak 166"/>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rsidR="00257ED8" w:rsidRPr="000E4736" w:rsidRDefault="00257ED8" w:rsidP="00A31BB6">
                            <w:pPr>
                              <w:pStyle w:val="Bijschrift"/>
                              <w:rPr>
                                <w:noProof/>
                                <w:sz w:val="24"/>
                                <w:szCs w:val="24"/>
                              </w:rPr>
                            </w:pPr>
                            <w:r>
                              <w:t xml:space="preserve">Figuur </w:t>
                            </w:r>
                            <w:r>
                              <w:fldChar w:fldCharType="begin"/>
                            </w:r>
                            <w:r>
                              <w:instrText xml:space="preserve"> SEQ Figuur \* ARABIC </w:instrText>
                            </w:r>
                            <w:r>
                              <w:fldChar w:fldCharType="separate"/>
                            </w:r>
                            <w:r>
                              <w:rPr>
                                <w:noProof/>
                              </w:rPr>
                              <w:t>38</w:t>
                            </w:r>
                            <w:r>
                              <w:fldChar w:fldCharType="end"/>
                            </w:r>
                            <w:r>
                              <w:t xml:space="preserve">: </w:t>
                            </w:r>
                            <w:r w:rsidRPr="00A4616B">
                              <w:t>Formulier om Content-type te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DEF7D" id="Tekstvak 166" o:spid="_x0000_s1068" type="#_x0000_t202" style="position:absolute;margin-left:263.6pt;margin-top:251.85pt;width:243.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" stroked="f">
                <v:textbox style="mso-fit-shape-to-text:t" inset="0,0,0,0">
                  <w:txbxContent>
                    <w:p w:rsidR="00257ED8" w:rsidRPr="000E4736" w:rsidRDefault="00257ED8" w:rsidP="00A31BB6">
                      <w:pPr>
                        <w:pStyle w:val="Bijschrift"/>
                        <w:rPr>
                          <w:noProof/>
                          <w:sz w:val="24"/>
                          <w:szCs w:val="24"/>
                        </w:rPr>
                      </w:pPr>
                      <w:r>
                        <w:t xml:space="preserve">Figuur </w:t>
                      </w:r>
                      <w:r>
                        <w:fldChar w:fldCharType="begin"/>
                      </w:r>
                      <w:r>
                        <w:instrText xml:space="preserve"> SEQ Figuur \* ARABIC </w:instrText>
                      </w:r>
                      <w:r>
                        <w:fldChar w:fldCharType="separate"/>
                      </w:r>
                      <w:r>
                        <w:rPr>
                          <w:noProof/>
                        </w:rPr>
                        <w:t>38</w:t>
                      </w:r>
                      <w:r>
                        <w:fldChar w:fldCharType="end"/>
                      </w:r>
                      <w:r>
                        <w:t xml:space="preserve">: </w:t>
                      </w:r>
                      <w:r w:rsidRPr="00A4616B">
                        <w:t>Formulier om Content-type te bewerken</w:t>
                      </w:r>
                    </w:p>
                  </w:txbxContent>
                </v:textbox>
                <w10:wrap type="square"/>
              </v:shape>
            </w:pict>
          </mc:Fallback>
        </mc:AlternateContent>
      </w:r>
      <w:r w:rsidRPr="00E94029">
        <w:rPr>
          <w:noProof/>
        </w:rPr>
        <w:drawing>
          <wp:anchor distT="0" distB="0" distL="114300" distR="114300" simplePos="0" relativeHeight="251820032" behindDoc="0" locked="0" layoutInCell="1" allowOverlap="1" wp14:anchorId="7A15AC7D" wp14:editId="2C873C7C">
            <wp:simplePos x="0" y="0"/>
            <wp:positionH relativeFrom="margin">
              <wp:posOffset>3347720</wp:posOffset>
            </wp:positionH>
            <wp:positionV relativeFrom="margin">
              <wp:posOffset>-753745</wp:posOffset>
            </wp:positionV>
            <wp:extent cx="3089275" cy="3895090"/>
            <wp:effectExtent l="0" t="0" r="0" b="0"/>
            <wp:wrapSquare wrapText="bothSides"/>
            <wp:docPr id="164" name="Afbeelding 164"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16. Nadat je op ‘Edit’ hebt gedrukt zie je een formulier, zoals in figuur </w:t>
      </w:r>
      <w:r w:rsidR="009F5D28">
        <w:t>38</w:t>
      </w:r>
      <w:r w:rsidR="009F5D28" w:rsidRPr="00E94029">
        <w:t>. Vul</w:t>
      </w:r>
      <w:r w:rsidRPr="00E94029">
        <w:t xml:space="preserve"> die in als volgt laat de rest op standaard staan:</w:t>
      </w:r>
    </w:p>
    <w:p w:rsidR="00A31BB6" w:rsidRPr="00E94029" w:rsidRDefault="00A31BB6" w:rsidP="00A31BB6"/>
    <w:p w:rsidR="00A31BB6" w:rsidRPr="00A31BB6" w:rsidRDefault="00A31BB6" w:rsidP="00A31BB6">
      <w:pPr>
        <w:rPr>
          <w:b/>
          <w:lang w:val="en-GB"/>
        </w:rPr>
      </w:pPr>
      <w:r w:rsidRPr="00A31BB6">
        <w:rPr>
          <w:b/>
          <w:lang w:val="en-GB"/>
        </w:rPr>
        <w:t>default data:</w:t>
      </w:r>
    </w:p>
    <w:p w:rsidR="00A31BB6" w:rsidRPr="00A31BB6" w:rsidRDefault="00A31BB6" w:rsidP="00A31BB6">
      <w:pPr>
        <w:rPr>
          <w:lang w:val="en-GB"/>
        </w:rPr>
      </w:pPr>
      <w:r w:rsidRPr="00A31BB6">
        <w:rPr>
          <w:lang w:val="en-GB"/>
        </w:rPr>
        <w:t>application/json</w:t>
      </w:r>
    </w:p>
    <w:p w:rsidR="00A31BB6" w:rsidRPr="00A31BB6" w:rsidRDefault="00A31BB6" w:rsidP="00A31BB6">
      <w:pPr>
        <w:rPr>
          <w:lang w:val="en-GB"/>
        </w:rPr>
      </w:pPr>
    </w:p>
    <w:p w:rsidR="00A31BB6" w:rsidRPr="00A31BB6" w:rsidRDefault="00A31BB6" w:rsidP="00A31BB6">
      <w:pPr>
        <w:rPr>
          <w:b/>
          <w:lang w:val="en-GB"/>
        </w:rPr>
      </w:pPr>
      <w:r w:rsidRPr="00A31BB6">
        <w:rPr>
          <w:b/>
          <w:lang w:val="en-GB"/>
        </w:rPr>
        <w:t>required:</w:t>
      </w:r>
    </w:p>
    <w:p w:rsidR="00A31BB6" w:rsidRPr="00A31BB6" w:rsidRDefault="00A31BB6" w:rsidP="00A31BB6">
      <w:pPr>
        <w:rPr>
          <w:lang w:val="en-GB"/>
        </w:rPr>
      </w:pPr>
      <w:r w:rsidRPr="00A31BB6">
        <w:rPr>
          <w:lang w:val="en-GB"/>
        </w:rPr>
        <w:t>yes</w:t>
      </w:r>
    </w:p>
    <w:p w:rsidR="00A31BB6" w:rsidRPr="00A31BB6" w:rsidRDefault="00A31BB6" w:rsidP="00A31BB6">
      <w:pPr>
        <w:rPr>
          <w:lang w:val="en-GB"/>
        </w:rPr>
      </w:pPr>
    </w:p>
    <w:p w:rsidR="00A31BB6" w:rsidRPr="00A31BB6" w:rsidRDefault="00A31BB6" w:rsidP="00A31BB6">
      <w:pPr>
        <w:rPr>
          <w:b/>
          <w:lang w:val="en-GB"/>
        </w:rPr>
      </w:pPr>
      <w:r w:rsidRPr="00A31BB6">
        <w:rPr>
          <w:b/>
          <w:lang w:val="en-GB"/>
        </w:rPr>
        <w:t>Visibility:</w:t>
      </w:r>
    </w:p>
    <w:p w:rsidR="00A31BB6" w:rsidRPr="00A31BB6" w:rsidRDefault="00A31BB6" w:rsidP="00A31BB6">
      <w:pPr>
        <w:rPr>
          <w:lang w:val="en-GB"/>
        </w:rPr>
      </w:pPr>
      <w:r w:rsidRPr="00A31BB6">
        <w:rPr>
          <w:lang w:val="en-GB"/>
        </w:rPr>
        <w:t>Internal</w:t>
      </w:r>
    </w:p>
    <w:p w:rsidR="00710A93" w:rsidRDefault="00710A93"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7271E6" w:rsidRDefault="007271E6" w:rsidP="00BA20DD">
      <w:pPr>
        <w:rPr>
          <w:lang w:val="en-GB"/>
        </w:rPr>
      </w:pPr>
    </w:p>
    <w:p w:rsidR="007271E6" w:rsidRDefault="007271E6" w:rsidP="00BA20DD">
      <w:pPr>
        <w:rPr>
          <w:lang w:val="en-GB"/>
        </w:rPr>
      </w:pPr>
    </w:p>
    <w:p w:rsidR="007271E6" w:rsidRDefault="007271E6" w:rsidP="00BA20DD">
      <w:pPr>
        <w:rPr>
          <w:lang w:val="en-GB"/>
        </w:rPr>
      </w:pPr>
    </w:p>
    <w:p w:rsidR="007271E6" w:rsidRDefault="007271E6" w:rsidP="00BA20DD">
      <w:pPr>
        <w:rPr>
          <w:lang w:val="en-GB"/>
        </w:rPr>
      </w:pPr>
    </w:p>
    <w:p w:rsidR="007271E6" w:rsidRDefault="007271E6" w:rsidP="00BA20DD">
      <w:pPr>
        <w:rPr>
          <w:lang w:val="en-GB"/>
        </w:rPr>
      </w:pPr>
    </w:p>
    <w:p w:rsidR="005C5E9F" w:rsidRDefault="005C5E9F" w:rsidP="00BA20DD">
      <w:pPr>
        <w:rPr>
          <w:lang w:val="en-GB"/>
        </w:rPr>
      </w:pPr>
    </w:p>
    <w:p w:rsidR="005C5E9F" w:rsidRDefault="005C5E9F" w:rsidP="005C5E9F">
      <w:r w:rsidRPr="00E94029">
        <w:t>1</w:t>
      </w:r>
      <w:r w:rsidR="007271E6">
        <w:t>7</w:t>
      </w:r>
      <w:r w:rsidRPr="00E94029">
        <w:t xml:space="preserve">. Scroll naar beneden en voeg een standaard </w:t>
      </w:r>
      <w:r>
        <w:t>response toe aan je connector.</w:t>
      </w:r>
    </w:p>
    <w:p w:rsidR="005C5E9F" w:rsidRPr="00E94029" w:rsidRDefault="005C5E9F" w:rsidP="005C5E9F"/>
    <w:p w:rsidR="005C5E9F" w:rsidRPr="00E94029" w:rsidRDefault="005C5E9F" w:rsidP="005C5E9F"/>
    <w:p w:rsidR="005C5E9F" w:rsidRPr="00E94029" w:rsidRDefault="005C5E9F" w:rsidP="005C5E9F"/>
    <w:p w:rsidR="005C5E9F" w:rsidRPr="00E94029" w:rsidRDefault="005C5E9F" w:rsidP="005C5E9F"/>
    <w:p w:rsidR="005C5E9F" w:rsidRPr="00E94029" w:rsidRDefault="007271E6" w:rsidP="005C5E9F">
      <w:r w:rsidRPr="00E94029">
        <w:rPr>
          <w:noProof/>
        </w:rPr>
        <w:drawing>
          <wp:anchor distT="0" distB="0" distL="114300" distR="114300" simplePos="0" relativeHeight="251826176" behindDoc="0" locked="0" layoutInCell="1" allowOverlap="1" wp14:anchorId="1E5F3D49" wp14:editId="46BECB59">
            <wp:simplePos x="0" y="0"/>
            <wp:positionH relativeFrom="page">
              <wp:posOffset>2857500</wp:posOffset>
            </wp:positionH>
            <wp:positionV relativeFrom="margin">
              <wp:posOffset>4994275</wp:posOffset>
            </wp:positionV>
            <wp:extent cx="4725035" cy="1487805"/>
            <wp:effectExtent l="0" t="0" r="0" b="0"/>
            <wp:wrapSquare wrapText="bothSides"/>
            <wp:docPr id="169" name="Afbeelding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5035" cy="1487805"/>
                    </a:xfrm>
                    <a:prstGeom prst="rect">
                      <a:avLst/>
                    </a:prstGeom>
                    <a:noFill/>
                  </pic:spPr>
                </pic:pic>
              </a:graphicData>
            </a:graphic>
          </wp:anchor>
        </w:drawing>
      </w:r>
    </w:p>
    <w:p w:rsidR="005C5E9F" w:rsidRPr="00E94029" w:rsidRDefault="007271E6" w:rsidP="005C5E9F">
      <w:r>
        <w:rPr>
          <w:noProof/>
        </w:rPr>
        <mc:AlternateContent>
          <mc:Choice Requires="wps">
            <w:drawing>
              <wp:anchor distT="0" distB="0" distL="114300" distR="114300" simplePos="0" relativeHeight="251828224" behindDoc="0" locked="0" layoutInCell="1" allowOverlap="1" wp14:anchorId="5CB620B3" wp14:editId="52114932">
                <wp:simplePos x="0" y="0"/>
                <wp:positionH relativeFrom="page">
                  <wp:align>right</wp:align>
                </wp:positionH>
                <wp:positionV relativeFrom="paragraph">
                  <wp:posOffset>53975</wp:posOffset>
                </wp:positionV>
                <wp:extent cx="4725035" cy="635"/>
                <wp:effectExtent l="0" t="0" r="0" b="6350"/>
                <wp:wrapSquare wrapText="bothSides"/>
                <wp:docPr id="170" name="Tekstvak 170"/>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rsidR="00257ED8" w:rsidRPr="00AB568B" w:rsidRDefault="00257ED8" w:rsidP="005C5E9F">
                            <w:pPr>
                              <w:pStyle w:val="Bijschrift"/>
                              <w:rPr>
                                <w:noProof/>
                                <w:sz w:val="24"/>
                                <w:szCs w:val="24"/>
                              </w:rPr>
                            </w:pPr>
                            <w:r>
                              <w:t xml:space="preserve">Figuur </w:t>
                            </w:r>
                            <w:r>
                              <w:fldChar w:fldCharType="begin"/>
                            </w:r>
                            <w:r>
                              <w:instrText xml:space="preserve"> SEQ Figuur \* ARABIC </w:instrText>
                            </w:r>
                            <w:r>
                              <w:fldChar w:fldCharType="separate"/>
                            </w:r>
                            <w:r>
                              <w:rPr>
                                <w:noProof/>
                              </w:rPr>
                              <w:t>39</w:t>
                            </w:r>
                            <w:r>
                              <w:fldChar w:fldCharType="end"/>
                            </w:r>
                            <w:r>
                              <w:t>: Veld om een standaard response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20B3" id="Tekstvak 170" o:spid="_x0000_s1069" type="#_x0000_t202" style="position:absolute;margin-left:320.85pt;margin-top:4.25pt;width:372.05pt;height:.05pt;z-index:25182822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" stroked="f">
                <v:textbox style="mso-fit-shape-to-text:t" inset="0,0,0,0">
                  <w:txbxContent>
                    <w:p w:rsidR="00257ED8" w:rsidRPr="00AB568B" w:rsidRDefault="00257ED8" w:rsidP="005C5E9F">
                      <w:pPr>
                        <w:pStyle w:val="Bijschrift"/>
                        <w:rPr>
                          <w:noProof/>
                          <w:sz w:val="24"/>
                          <w:szCs w:val="24"/>
                        </w:rPr>
                      </w:pPr>
                      <w:r>
                        <w:t xml:space="preserve">Figuur </w:t>
                      </w:r>
                      <w:r>
                        <w:fldChar w:fldCharType="begin"/>
                      </w:r>
                      <w:r>
                        <w:instrText xml:space="preserve"> SEQ Figuur \* ARABIC </w:instrText>
                      </w:r>
                      <w:r>
                        <w:fldChar w:fldCharType="separate"/>
                      </w:r>
                      <w:r>
                        <w:rPr>
                          <w:noProof/>
                        </w:rPr>
                        <w:t>39</w:t>
                      </w:r>
                      <w:r>
                        <w:fldChar w:fldCharType="end"/>
                      </w:r>
                      <w:r>
                        <w:t>: Veld om een standaard response te maken</w:t>
                      </w:r>
                    </w:p>
                  </w:txbxContent>
                </v:textbox>
                <w10:wrap type="square" anchorx="page"/>
              </v:shape>
            </w:pict>
          </mc:Fallback>
        </mc:AlternateContent>
      </w:r>
    </w:p>
    <w:p w:rsidR="005C5E9F" w:rsidRPr="00E94029" w:rsidRDefault="005C5E9F" w:rsidP="005C5E9F"/>
    <w:p w:rsidR="005C5E9F" w:rsidRPr="00E94029" w:rsidRDefault="005C5E9F" w:rsidP="005C5E9F"/>
    <w:p w:rsidR="005C5E9F" w:rsidRPr="00E94029" w:rsidRDefault="005C5E9F" w:rsidP="005C5E9F"/>
    <w:p w:rsidR="005C5E9F" w:rsidRDefault="005C5E9F" w:rsidP="005C5E9F"/>
    <w:p w:rsidR="005C5E9F" w:rsidRDefault="005C5E9F" w:rsidP="00BA20DD"/>
    <w:p w:rsidR="007271E6" w:rsidRDefault="007271E6" w:rsidP="00BA20DD"/>
    <w:p w:rsidR="007271E6" w:rsidRDefault="007271E6" w:rsidP="00BA20DD"/>
    <w:p w:rsidR="007271E6" w:rsidRDefault="007271E6" w:rsidP="00BA20DD"/>
    <w:p w:rsidR="007271E6" w:rsidRDefault="007271E6" w:rsidP="00BA20DD"/>
    <w:p w:rsidR="007271E6" w:rsidRPr="00673C1E" w:rsidRDefault="007271E6" w:rsidP="007271E6">
      <w:r w:rsidRPr="00673C1E">
        <w:lastRenderedPageBreak/>
        <w:t>1</w:t>
      </w:r>
      <w:r w:rsidR="00673C1E">
        <w:t>8</w:t>
      </w:r>
      <w:r w:rsidRPr="00673C1E">
        <w:t xml:space="preserve">. </w:t>
      </w:r>
      <w:r w:rsidR="00673C1E" w:rsidRPr="00E94029">
        <w:t>Vul het formulier in as volgt en click op ‘I</w:t>
      </w:r>
      <w:r w:rsidR="00673C1E">
        <w:t>mport’ wanneer je klaar bent. Hiermee creëren we dynamische waardes. Scheid de input bij ‘Headers’.</w:t>
      </w:r>
    </w:p>
    <w:p w:rsidR="007271E6" w:rsidRPr="00673C1E" w:rsidRDefault="007271E6" w:rsidP="007271E6"/>
    <w:p w:rsidR="007271E6" w:rsidRPr="003D645B" w:rsidRDefault="00021DFB" w:rsidP="007271E6">
      <w:pPr>
        <w:rPr>
          <w:b/>
          <w:sz w:val="22"/>
          <w:szCs w:val="22"/>
          <w:lang w:val="en-GB"/>
        </w:rPr>
      </w:pPr>
      <w:r>
        <w:rPr>
          <w:noProof/>
        </w:rPr>
        <mc:AlternateContent>
          <mc:Choice Requires="wps">
            <w:drawing>
              <wp:anchor distT="0" distB="0" distL="114300" distR="114300" simplePos="0" relativeHeight="251834368" behindDoc="0" locked="0" layoutInCell="1" allowOverlap="1" wp14:anchorId="4596516E" wp14:editId="32BEC5CC">
                <wp:simplePos x="0" y="0"/>
                <wp:positionH relativeFrom="column">
                  <wp:posOffset>2971800</wp:posOffset>
                </wp:positionH>
                <wp:positionV relativeFrom="paragraph">
                  <wp:posOffset>3905250</wp:posOffset>
                </wp:positionV>
                <wp:extent cx="3282950" cy="635"/>
                <wp:effectExtent l="0" t="0" r="0" b="0"/>
                <wp:wrapSquare wrapText="bothSides"/>
                <wp:docPr id="173" name="Tekstvak 173"/>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wps:spPr>
                      <wps:txbx>
                        <w:txbxContent>
                          <w:p w:rsidR="00257ED8" w:rsidRPr="00C56008" w:rsidRDefault="00257ED8" w:rsidP="00021DFB">
                            <w:pPr>
                              <w:pStyle w:val="Bijschrift"/>
                              <w:rPr>
                                <w:noProof/>
                              </w:rPr>
                            </w:pPr>
                            <w:r>
                              <w:t xml:space="preserve">Figuur </w:t>
                            </w:r>
                            <w:r>
                              <w:fldChar w:fldCharType="begin"/>
                            </w:r>
                            <w:r>
                              <w:instrText xml:space="preserve"> SEQ Figuur \* ARABIC </w:instrText>
                            </w:r>
                            <w:r>
                              <w:fldChar w:fldCharType="separate"/>
                            </w:r>
                            <w:r>
                              <w:rPr>
                                <w:noProof/>
                              </w:rPr>
                              <w:t>40</w:t>
                            </w:r>
                            <w:r>
                              <w:fldChar w:fldCharType="end"/>
                            </w:r>
                            <w:r>
                              <w:t xml:space="preserve">: </w:t>
                            </w:r>
                            <w:r w:rsidRPr="00B570FE">
                              <w:t>Maak dynamische waardes 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6516E" id="Tekstvak 173" o:spid="_x0000_s1070" type="#_x0000_t202" style="position:absolute;margin-left:234pt;margin-top:307.5pt;width:258.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" stroked="f">
                <v:textbox style="mso-fit-shape-to-text:t" inset="0,0,0,0">
                  <w:txbxContent>
                    <w:p w:rsidR="00257ED8" w:rsidRPr="00C56008" w:rsidRDefault="00257ED8" w:rsidP="00021DFB">
                      <w:pPr>
                        <w:pStyle w:val="Bijschrift"/>
                        <w:rPr>
                          <w:noProof/>
                        </w:rPr>
                      </w:pPr>
                      <w:r>
                        <w:t xml:space="preserve">Figuur </w:t>
                      </w:r>
                      <w:r>
                        <w:fldChar w:fldCharType="begin"/>
                      </w:r>
                      <w:r>
                        <w:instrText xml:space="preserve"> SEQ Figuur \* ARABIC </w:instrText>
                      </w:r>
                      <w:r>
                        <w:fldChar w:fldCharType="separate"/>
                      </w:r>
                      <w:r>
                        <w:rPr>
                          <w:noProof/>
                        </w:rPr>
                        <w:t>40</w:t>
                      </w:r>
                      <w:r>
                        <w:fldChar w:fldCharType="end"/>
                      </w:r>
                      <w:r>
                        <w:t xml:space="preserve">: </w:t>
                      </w:r>
                      <w:r w:rsidRPr="00B570FE">
                        <w:t>Maak dynamische waardes aan</w:t>
                      </w:r>
                    </w:p>
                  </w:txbxContent>
                </v:textbox>
                <w10:wrap type="square"/>
              </v:shape>
            </w:pict>
          </mc:Fallback>
        </mc:AlternateContent>
      </w:r>
      <w:r w:rsidR="003D645B" w:rsidRPr="003D645B">
        <w:rPr>
          <w:noProof/>
          <w:sz w:val="22"/>
          <w:szCs w:val="22"/>
        </w:rPr>
        <w:drawing>
          <wp:anchor distT="0" distB="0" distL="114300" distR="114300" simplePos="0" relativeHeight="251830272" behindDoc="0" locked="0" layoutInCell="1" allowOverlap="1" wp14:anchorId="3E1117E9" wp14:editId="30CF1A77">
            <wp:simplePos x="0" y="0"/>
            <wp:positionH relativeFrom="margin">
              <wp:posOffset>2971800</wp:posOffset>
            </wp:positionH>
            <wp:positionV relativeFrom="paragraph">
              <wp:posOffset>137160</wp:posOffset>
            </wp:positionV>
            <wp:extent cx="3282950" cy="3710940"/>
            <wp:effectExtent l="0" t="0" r="0" b="3810"/>
            <wp:wrapSquare wrapText="bothSides"/>
            <wp:docPr id="171" name="Afbeelding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2950" cy="3710940"/>
                    </a:xfrm>
                    <a:prstGeom prst="rect">
                      <a:avLst/>
                    </a:prstGeom>
                  </pic:spPr>
                </pic:pic>
              </a:graphicData>
            </a:graphic>
            <wp14:sizeRelH relativeFrom="page">
              <wp14:pctWidth>0</wp14:pctWidth>
            </wp14:sizeRelH>
            <wp14:sizeRelV relativeFrom="page">
              <wp14:pctHeight>0</wp14:pctHeight>
            </wp14:sizeRelV>
          </wp:anchor>
        </w:drawing>
      </w:r>
      <w:r w:rsidR="007271E6" w:rsidRPr="003D645B">
        <w:rPr>
          <w:b/>
          <w:sz w:val="22"/>
          <w:szCs w:val="22"/>
          <w:lang w:val="en-GB"/>
        </w:rPr>
        <w:t>Headers:</w:t>
      </w:r>
    </w:p>
    <w:p w:rsidR="007271E6" w:rsidRPr="003D645B" w:rsidRDefault="007271E6" w:rsidP="007271E6">
      <w:pPr>
        <w:rPr>
          <w:sz w:val="22"/>
          <w:szCs w:val="22"/>
          <w:lang w:val="en-GB"/>
        </w:rPr>
      </w:pPr>
      <w:r w:rsidRPr="003D645B">
        <w:rPr>
          <w:sz w:val="22"/>
          <w:szCs w:val="22"/>
          <w:lang w:val="en-GB"/>
        </w:rPr>
        <w:t xml:space="preserve">Access-Control-Allow-Credentials </w:t>
      </w:r>
    </w:p>
    <w:p w:rsidR="007271E6" w:rsidRPr="003D645B" w:rsidRDefault="007271E6" w:rsidP="007271E6">
      <w:pPr>
        <w:rPr>
          <w:sz w:val="22"/>
          <w:szCs w:val="22"/>
          <w:lang w:val="en-GB"/>
        </w:rPr>
      </w:pPr>
      <w:r w:rsidRPr="003D645B">
        <w:rPr>
          <w:sz w:val="22"/>
          <w:szCs w:val="22"/>
          <w:lang w:val="en-GB"/>
        </w:rPr>
        <w:t xml:space="preserve">Access-Control-Allow-Origin </w:t>
      </w:r>
    </w:p>
    <w:p w:rsidR="007271E6" w:rsidRPr="003D645B" w:rsidRDefault="007271E6" w:rsidP="007271E6">
      <w:pPr>
        <w:rPr>
          <w:sz w:val="22"/>
          <w:szCs w:val="22"/>
          <w:lang w:val="en-GB"/>
        </w:rPr>
      </w:pPr>
      <w:r w:rsidRPr="003D645B">
        <w:rPr>
          <w:sz w:val="22"/>
          <w:szCs w:val="22"/>
          <w:lang w:val="en-GB"/>
        </w:rPr>
        <w:t xml:space="preserve">Cache-Control </w:t>
      </w:r>
    </w:p>
    <w:p w:rsidR="007271E6" w:rsidRPr="003D645B" w:rsidRDefault="007271E6" w:rsidP="007271E6">
      <w:pPr>
        <w:rPr>
          <w:sz w:val="22"/>
          <w:szCs w:val="22"/>
          <w:lang w:val="en-GB"/>
        </w:rPr>
      </w:pPr>
      <w:r w:rsidRPr="003D645B">
        <w:rPr>
          <w:sz w:val="22"/>
          <w:szCs w:val="22"/>
          <w:lang w:val="en-GB"/>
        </w:rPr>
        <w:t xml:space="preserve">Connection </w:t>
      </w:r>
    </w:p>
    <w:p w:rsidR="007271E6" w:rsidRPr="003D645B" w:rsidRDefault="007271E6" w:rsidP="007271E6">
      <w:pPr>
        <w:rPr>
          <w:sz w:val="22"/>
          <w:szCs w:val="22"/>
          <w:lang w:val="en-GB"/>
        </w:rPr>
      </w:pPr>
      <w:r w:rsidRPr="003D645B">
        <w:rPr>
          <w:sz w:val="22"/>
          <w:szCs w:val="22"/>
          <w:lang w:val="en-GB"/>
        </w:rPr>
        <w:t xml:space="preserve">Content-Encoding </w:t>
      </w:r>
    </w:p>
    <w:p w:rsidR="007271E6" w:rsidRPr="003D645B" w:rsidRDefault="007271E6" w:rsidP="007271E6">
      <w:pPr>
        <w:rPr>
          <w:sz w:val="22"/>
          <w:szCs w:val="22"/>
          <w:lang w:val="en-GB"/>
        </w:rPr>
      </w:pPr>
      <w:r w:rsidRPr="003D645B">
        <w:rPr>
          <w:sz w:val="22"/>
          <w:szCs w:val="22"/>
          <w:lang w:val="en-GB"/>
        </w:rPr>
        <w:t xml:space="preserve">Content-Type </w:t>
      </w:r>
    </w:p>
    <w:p w:rsidR="007271E6" w:rsidRPr="003D645B" w:rsidRDefault="007271E6" w:rsidP="007271E6">
      <w:pPr>
        <w:rPr>
          <w:sz w:val="22"/>
          <w:szCs w:val="22"/>
          <w:lang w:val="en-GB"/>
        </w:rPr>
      </w:pPr>
      <w:r w:rsidRPr="003D645B">
        <w:rPr>
          <w:sz w:val="22"/>
          <w:szCs w:val="22"/>
          <w:lang w:val="en-GB"/>
        </w:rPr>
        <w:t xml:space="preserve">Date </w:t>
      </w:r>
    </w:p>
    <w:p w:rsidR="007271E6" w:rsidRPr="003D645B" w:rsidRDefault="007271E6" w:rsidP="007271E6">
      <w:pPr>
        <w:rPr>
          <w:sz w:val="22"/>
          <w:szCs w:val="22"/>
          <w:lang w:val="en-GB"/>
        </w:rPr>
      </w:pPr>
      <w:r w:rsidRPr="003D645B">
        <w:rPr>
          <w:sz w:val="22"/>
          <w:szCs w:val="22"/>
          <w:lang w:val="en-GB"/>
        </w:rPr>
        <w:t xml:space="preserve">Server </w:t>
      </w:r>
    </w:p>
    <w:p w:rsidR="007271E6" w:rsidRPr="003D645B" w:rsidRDefault="007271E6" w:rsidP="007271E6">
      <w:pPr>
        <w:rPr>
          <w:sz w:val="22"/>
          <w:szCs w:val="22"/>
          <w:lang w:val="en-GB"/>
        </w:rPr>
      </w:pPr>
      <w:r w:rsidRPr="003D645B">
        <w:rPr>
          <w:sz w:val="22"/>
          <w:szCs w:val="22"/>
          <w:lang w:val="en-GB"/>
        </w:rPr>
        <w:t xml:space="preserve">Strict-Transport-Security  </w:t>
      </w:r>
    </w:p>
    <w:p w:rsidR="007271E6" w:rsidRPr="003D645B" w:rsidRDefault="007271E6" w:rsidP="007271E6">
      <w:pPr>
        <w:rPr>
          <w:sz w:val="22"/>
          <w:szCs w:val="22"/>
          <w:lang w:val="en-GB"/>
        </w:rPr>
      </w:pPr>
      <w:r w:rsidRPr="003D645B">
        <w:rPr>
          <w:sz w:val="22"/>
          <w:szCs w:val="22"/>
          <w:lang w:val="en-GB"/>
        </w:rPr>
        <w:t xml:space="preserve">Transfer-Encoding </w:t>
      </w:r>
    </w:p>
    <w:p w:rsidR="007271E6" w:rsidRPr="003D645B" w:rsidRDefault="007271E6" w:rsidP="007271E6">
      <w:pPr>
        <w:rPr>
          <w:sz w:val="22"/>
          <w:szCs w:val="22"/>
          <w:lang w:val="en-GB"/>
        </w:rPr>
      </w:pPr>
      <w:r w:rsidRPr="003D645B">
        <w:rPr>
          <w:sz w:val="22"/>
          <w:szCs w:val="22"/>
          <w:lang w:val="en-GB"/>
        </w:rPr>
        <w:t xml:space="preserve">Vary </w:t>
      </w:r>
    </w:p>
    <w:p w:rsidR="007271E6" w:rsidRPr="003D645B" w:rsidRDefault="007271E6" w:rsidP="007271E6">
      <w:pPr>
        <w:rPr>
          <w:sz w:val="22"/>
          <w:szCs w:val="22"/>
          <w:lang w:val="en-GB"/>
        </w:rPr>
      </w:pPr>
      <w:r w:rsidRPr="003D645B">
        <w:rPr>
          <w:sz w:val="22"/>
          <w:szCs w:val="22"/>
          <w:lang w:val="en-GB"/>
        </w:rPr>
        <w:t>X-Cm-Trackingid</w:t>
      </w:r>
      <w:r w:rsidRPr="003D645B">
        <w:rPr>
          <w:sz w:val="22"/>
          <w:szCs w:val="22"/>
          <w:lang w:val="en-GB"/>
        </w:rPr>
        <w:br/>
      </w:r>
    </w:p>
    <w:p w:rsidR="007271E6" w:rsidRPr="003D645B" w:rsidRDefault="007271E6" w:rsidP="007271E6">
      <w:pPr>
        <w:rPr>
          <w:sz w:val="22"/>
          <w:szCs w:val="22"/>
          <w:lang w:val="en-GB"/>
        </w:rPr>
      </w:pPr>
      <w:r w:rsidRPr="003D645B">
        <w:rPr>
          <w:b/>
          <w:sz w:val="22"/>
          <w:szCs w:val="22"/>
          <w:lang w:val="en-GB"/>
        </w:rPr>
        <w:t>Body:</w:t>
      </w:r>
      <w:r w:rsidRPr="003D645B">
        <w:rPr>
          <w:sz w:val="22"/>
          <w:szCs w:val="22"/>
          <w:lang w:val="en-GB"/>
        </w:rPr>
        <w:t xml:space="preserve"> </w:t>
      </w:r>
    </w:p>
    <w:p w:rsidR="007271E6" w:rsidRPr="003D645B" w:rsidRDefault="007271E6" w:rsidP="007271E6">
      <w:pPr>
        <w:rPr>
          <w:sz w:val="22"/>
          <w:szCs w:val="22"/>
          <w:lang w:val="en-GB"/>
        </w:rPr>
      </w:pPr>
      <w:r w:rsidRPr="003D645B">
        <w:rPr>
          <w:sz w:val="22"/>
          <w:szCs w:val="22"/>
          <w:lang w:val="en-GB"/>
        </w:rPr>
        <w:t>{</w:t>
      </w:r>
    </w:p>
    <w:p w:rsidR="007271E6" w:rsidRPr="003D645B" w:rsidRDefault="007271E6" w:rsidP="007271E6">
      <w:pPr>
        <w:rPr>
          <w:sz w:val="22"/>
          <w:szCs w:val="22"/>
          <w:lang w:val="en-GB"/>
        </w:rPr>
      </w:pPr>
      <w:r w:rsidRPr="003D645B">
        <w:rPr>
          <w:sz w:val="22"/>
          <w:szCs w:val="22"/>
          <w:lang w:val="en-GB"/>
        </w:rPr>
        <w:t xml:space="preserve">    "carrier": "NL - T-Mobile - 20416",</w:t>
      </w:r>
    </w:p>
    <w:p w:rsidR="007271E6" w:rsidRPr="003D645B" w:rsidRDefault="007271E6" w:rsidP="007271E6">
      <w:pPr>
        <w:rPr>
          <w:sz w:val="22"/>
          <w:szCs w:val="22"/>
          <w:lang w:val="en-GB"/>
        </w:rPr>
      </w:pPr>
      <w:r w:rsidRPr="003D645B">
        <w:rPr>
          <w:sz w:val="22"/>
          <w:szCs w:val="22"/>
          <w:lang w:val="en-GB"/>
        </w:rPr>
        <w:t xml:space="preserve">    "country_code": 31,</w:t>
      </w:r>
    </w:p>
    <w:p w:rsidR="007271E6" w:rsidRPr="003D645B" w:rsidRDefault="007271E6" w:rsidP="007271E6">
      <w:pPr>
        <w:rPr>
          <w:sz w:val="22"/>
          <w:szCs w:val="22"/>
          <w:lang w:val="en-GB"/>
        </w:rPr>
      </w:pPr>
      <w:r w:rsidRPr="003D645B">
        <w:rPr>
          <w:sz w:val="22"/>
          <w:szCs w:val="22"/>
          <w:lang w:val="en-GB"/>
        </w:rPr>
        <w:t xml:space="preserve">    "country_iso": "NL",</w:t>
      </w:r>
    </w:p>
    <w:p w:rsidR="007271E6" w:rsidRPr="003D645B" w:rsidRDefault="007271E6" w:rsidP="007271E6">
      <w:pPr>
        <w:rPr>
          <w:sz w:val="22"/>
          <w:szCs w:val="22"/>
          <w:lang w:val="en-GB"/>
        </w:rPr>
      </w:pPr>
      <w:r w:rsidRPr="003D645B">
        <w:rPr>
          <w:sz w:val="22"/>
          <w:szCs w:val="22"/>
          <w:lang w:val="en-GB"/>
        </w:rPr>
        <w:t xml:space="preserve">    "format_e164": "+31642822244",</w:t>
      </w:r>
    </w:p>
    <w:p w:rsidR="007271E6" w:rsidRPr="003D645B" w:rsidRDefault="007271E6" w:rsidP="007271E6">
      <w:pPr>
        <w:rPr>
          <w:sz w:val="22"/>
          <w:szCs w:val="22"/>
          <w:lang w:val="en-GB"/>
        </w:rPr>
      </w:pPr>
      <w:r w:rsidRPr="003D645B">
        <w:rPr>
          <w:sz w:val="22"/>
          <w:szCs w:val="22"/>
          <w:lang w:val="en-GB"/>
        </w:rPr>
        <w:t xml:space="preserve">    "format_international": "+31 6 42822244",</w:t>
      </w:r>
    </w:p>
    <w:p w:rsidR="007271E6" w:rsidRPr="003D645B" w:rsidRDefault="007271E6" w:rsidP="007271E6">
      <w:pPr>
        <w:rPr>
          <w:sz w:val="22"/>
          <w:szCs w:val="22"/>
          <w:lang w:val="en-GB"/>
        </w:rPr>
      </w:pPr>
      <w:r w:rsidRPr="003D645B">
        <w:rPr>
          <w:sz w:val="22"/>
          <w:szCs w:val="22"/>
          <w:lang w:val="en-GB"/>
        </w:rPr>
        <w:t xml:space="preserve">    "format_national": "06 42822244",</w:t>
      </w:r>
    </w:p>
    <w:p w:rsidR="007271E6" w:rsidRPr="003D645B" w:rsidRDefault="007271E6" w:rsidP="007271E6">
      <w:pPr>
        <w:rPr>
          <w:sz w:val="22"/>
          <w:szCs w:val="22"/>
          <w:lang w:val="en-GB"/>
        </w:rPr>
      </w:pPr>
      <w:r w:rsidRPr="003D645B">
        <w:rPr>
          <w:sz w:val="22"/>
          <w:szCs w:val="22"/>
          <w:lang w:val="en-GB"/>
        </w:rPr>
        <w:t xml:space="preserve">    "ported": false,</w:t>
      </w:r>
    </w:p>
    <w:p w:rsidR="007271E6" w:rsidRPr="003D645B" w:rsidRDefault="007271E6" w:rsidP="007271E6">
      <w:pPr>
        <w:rPr>
          <w:sz w:val="22"/>
          <w:szCs w:val="22"/>
          <w:lang w:val="en-GB"/>
        </w:rPr>
      </w:pPr>
      <w:r w:rsidRPr="003D645B">
        <w:rPr>
          <w:sz w:val="22"/>
          <w:szCs w:val="22"/>
          <w:lang w:val="en-GB"/>
        </w:rPr>
        <w:t xml:space="preserve">    "region": "Netherlands",</w:t>
      </w:r>
    </w:p>
    <w:p w:rsidR="007271E6" w:rsidRPr="003D645B" w:rsidRDefault="007271E6" w:rsidP="007271E6">
      <w:pPr>
        <w:rPr>
          <w:sz w:val="22"/>
          <w:szCs w:val="22"/>
          <w:lang w:val="en-GB"/>
        </w:rPr>
      </w:pPr>
      <w:r w:rsidRPr="003D645B">
        <w:rPr>
          <w:sz w:val="22"/>
          <w:szCs w:val="22"/>
          <w:lang w:val="en-GB"/>
        </w:rPr>
        <w:t xml:space="preserve">    "region_code": "NL",</w:t>
      </w:r>
    </w:p>
    <w:p w:rsidR="007271E6" w:rsidRPr="003D645B" w:rsidRDefault="007271E6" w:rsidP="007271E6">
      <w:pPr>
        <w:rPr>
          <w:sz w:val="22"/>
          <w:szCs w:val="22"/>
          <w:lang w:val="en-GB"/>
        </w:rPr>
      </w:pPr>
      <w:r w:rsidRPr="003D645B">
        <w:rPr>
          <w:sz w:val="22"/>
          <w:szCs w:val="22"/>
          <w:lang w:val="en-GB"/>
        </w:rPr>
        <w:t xml:space="preserve">    "timezone": [</w:t>
      </w:r>
    </w:p>
    <w:p w:rsidR="007271E6" w:rsidRPr="003D645B" w:rsidRDefault="007271E6" w:rsidP="007271E6">
      <w:pPr>
        <w:rPr>
          <w:sz w:val="22"/>
          <w:szCs w:val="22"/>
          <w:lang w:val="en-GB"/>
        </w:rPr>
      </w:pPr>
      <w:r w:rsidRPr="003D645B">
        <w:rPr>
          <w:sz w:val="22"/>
          <w:szCs w:val="22"/>
          <w:lang w:val="en-GB"/>
        </w:rPr>
        <w:t xml:space="preserve">        "Europe/Amsterdam"</w:t>
      </w:r>
    </w:p>
    <w:p w:rsidR="007271E6" w:rsidRPr="003D645B" w:rsidRDefault="007271E6" w:rsidP="007271E6">
      <w:pPr>
        <w:rPr>
          <w:sz w:val="22"/>
          <w:szCs w:val="22"/>
          <w:lang w:val="en-GB"/>
        </w:rPr>
      </w:pPr>
      <w:r w:rsidRPr="003D645B">
        <w:rPr>
          <w:sz w:val="22"/>
          <w:szCs w:val="22"/>
          <w:lang w:val="en-GB"/>
        </w:rPr>
        <w:t xml:space="preserve">    ],</w:t>
      </w:r>
    </w:p>
    <w:p w:rsidR="007271E6" w:rsidRPr="003D645B" w:rsidRDefault="007271E6" w:rsidP="007271E6">
      <w:pPr>
        <w:rPr>
          <w:sz w:val="22"/>
          <w:szCs w:val="22"/>
          <w:lang w:val="en-GB"/>
        </w:rPr>
      </w:pPr>
      <w:r w:rsidRPr="003D645B">
        <w:rPr>
          <w:sz w:val="22"/>
          <w:szCs w:val="22"/>
          <w:lang w:val="en-GB"/>
        </w:rPr>
        <w:t xml:space="preserve">    "type": {</w:t>
      </w:r>
    </w:p>
    <w:p w:rsidR="007271E6" w:rsidRPr="003D645B" w:rsidRDefault="007271E6" w:rsidP="007271E6">
      <w:pPr>
        <w:rPr>
          <w:sz w:val="22"/>
          <w:szCs w:val="22"/>
          <w:lang w:val="en-GB"/>
        </w:rPr>
      </w:pPr>
      <w:r w:rsidRPr="003D645B">
        <w:rPr>
          <w:sz w:val="22"/>
          <w:szCs w:val="22"/>
          <w:lang w:val="en-GB"/>
        </w:rPr>
        <w:t xml:space="preserve">        "mobile": true,</w:t>
      </w:r>
    </w:p>
    <w:p w:rsidR="007271E6" w:rsidRPr="003D645B" w:rsidRDefault="007271E6" w:rsidP="007271E6">
      <w:pPr>
        <w:rPr>
          <w:sz w:val="22"/>
          <w:szCs w:val="22"/>
          <w:lang w:val="en-GB"/>
        </w:rPr>
      </w:pPr>
      <w:r w:rsidRPr="003D645B">
        <w:rPr>
          <w:sz w:val="22"/>
          <w:szCs w:val="22"/>
          <w:lang w:val="en-GB"/>
        </w:rPr>
        <w:t xml:space="preserve">        "fixed_line": false,</w:t>
      </w:r>
    </w:p>
    <w:p w:rsidR="007271E6" w:rsidRPr="003D645B" w:rsidRDefault="007271E6" w:rsidP="007271E6">
      <w:pPr>
        <w:rPr>
          <w:sz w:val="22"/>
          <w:szCs w:val="22"/>
          <w:lang w:val="en-GB"/>
        </w:rPr>
      </w:pPr>
      <w:r w:rsidRPr="003D645B">
        <w:rPr>
          <w:sz w:val="22"/>
          <w:szCs w:val="22"/>
          <w:lang w:val="en-GB"/>
        </w:rPr>
        <w:t xml:space="preserve">        "fixed_line_or_mobile": false,</w:t>
      </w:r>
    </w:p>
    <w:p w:rsidR="007271E6" w:rsidRPr="003D645B" w:rsidRDefault="007271E6" w:rsidP="007271E6">
      <w:pPr>
        <w:rPr>
          <w:sz w:val="22"/>
          <w:szCs w:val="22"/>
          <w:lang w:val="en-GB"/>
        </w:rPr>
      </w:pPr>
      <w:r w:rsidRPr="003D645B">
        <w:rPr>
          <w:sz w:val="22"/>
          <w:szCs w:val="22"/>
          <w:lang w:val="en-GB"/>
        </w:rPr>
        <w:t xml:space="preserve">        "voip": false,</w:t>
      </w:r>
    </w:p>
    <w:p w:rsidR="007271E6" w:rsidRPr="003D645B" w:rsidRDefault="007271E6" w:rsidP="007271E6">
      <w:pPr>
        <w:rPr>
          <w:sz w:val="22"/>
          <w:szCs w:val="22"/>
          <w:lang w:val="en-GB"/>
        </w:rPr>
      </w:pPr>
      <w:r w:rsidRPr="003D645B">
        <w:rPr>
          <w:sz w:val="22"/>
          <w:szCs w:val="22"/>
          <w:lang w:val="en-GB"/>
        </w:rPr>
        <w:t xml:space="preserve">        "toll_free": false,</w:t>
      </w:r>
    </w:p>
    <w:p w:rsidR="007271E6" w:rsidRPr="003D645B" w:rsidRDefault="007271E6" w:rsidP="007271E6">
      <w:pPr>
        <w:rPr>
          <w:sz w:val="22"/>
          <w:szCs w:val="22"/>
          <w:lang w:val="en-GB"/>
        </w:rPr>
      </w:pPr>
      <w:r w:rsidRPr="003D645B">
        <w:rPr>
          <w:sz w:val="22"/>
          <w:szCs w:val="22"/>
          <w:lang w:val="en-GB"/>
        </w:rPr>
        <w:t xml:space="preserve">        "premium_rate": false,</w:t>
      </w:r>
    </w:p>
    <w:p w:rsidR="007271E6" w:rsidRPr="003D645B" w:rsidRDefault="007271E6" w:rsidP="007271E6">
      <w:pPr>
        <w:rPr>
          <w:sz w:val="22"/>
          <w:szCs w:val="22"/>
          <w:lang w:val="en-GB"/>
        </w:rPr>
      </w:pPr>
      <w:r w:rsidRPr="003D645B">
        <w:rPr>
          <w:sz w:val="22"/>
          <w:szCs w:val="22"/>
          <w:lang w:val="en-GB"/>
        </w:rPr>
        <w:t xml:space="preserve">        "standard_rate": false,</w:t>
      </w:r>
    </w:p>
    <w:p w:rsidR="007271E6" w:rsidRPr="003D645B" w:rsidRDefault="007271E6" w:rsidP="007271E6">
      <w:pPr>
        <w:rPr>
          <w:sz w:val="22"/>
          <w:szCs w:val="22"/>
          <w:lang w:val="en-GB"/>
        </w:rPr>
      </w:pPr>
      <w:r w:rsidRPr="003D645B">
        <w:rPr>
          <w:sz w:val="22"/>
          <w:szCs w:val="22"/>
          <w:lang w:val="en-GB"/>
        </w:rPr>
        <w:t xml:space="preserve">        "shared_cost": false,</w:t>
      </w:r>
    </w:p>
    <w:p w:rsidR="007271E6" w:rsidRPr="003D645B" w:rsidRDefault="007271E6" w:rsidP="007271E6">
      <w:pPr>
        <w:rPr>
          <w:sz w:val="22"/>
          <w:szCs w:val="22"/>
          <w:lang w:val="en-GB"/>
        </w:rPr>
      </w:pPr>
      <w:r w:rsidRPr="003D645B">
        <w:rPr>
          <w:sz w:val="22"/>
          <w:szCs w:val="22"/>
          <w:lang w:val="en-GB"/>
        </w:rPr>
        <w:t xml:space="preserve">        "personal": false,</w:t>
      </w:r>
    </w:p>
    <w:p w:rsidR="007271E6" w:rsidRPr="003D645B" w:rsidRDefault="007271E6" w:rsidP="007271E6">
      <w:pPr>
        <w:rPr>
          <w:sz w:val="22"/>
          <w:szCs w:val="22"/>
          <w:lang w:val="en-GB"/>
        </w:rPr>
      </w:pPr>
      <w:r w:rsidRPr="003D645B">
        <w:rPr>
          <w:sz w:val="22"/>
          <w:szCs w:val="22"/>
          <w:lang w:val="en-GB"/>
        </w:rPr>
        <w:t xml:space="preserve">        "pager": false,</w:t>
      </w:r>
    </w:p>
    <w:p w:rsidR="007271E6" w:rsidRPr="003D645B" w:rsidRDefault="007271E6" w:rsidP="007271E6">
      <w:pPr>
        <w:rPr>
          <w:sz w:val="22"/>
          <w:szCs w:val="22"/>
          <w:lang w:val="en-GB"/>
        </w:rPr>
      </w:pPr>
      <w:r w:rsidRPr="003D645B">
        <w:rPr>
          <w:sz w:val="22"/>
          <w:szCs w:val="22"/>
          <w:lang w:val="en-GB"/>
        </w:rPr>
        <w:t xml:space="preserve">        "voicemail": false,</w:t>
      </w:r>
    </w:p>
    <w:p w:rsidR="007271E6" w:rsidRPr="003D645B" w:rsidRDefault="007271E6" w:rsidP="007271E6">
      <w:pPr>
        <w:rPr>
          <w:sz w:val="22"/>
          <w:szCs w:val="22"/>
          <w:lang w:val="en-GB"/>
        </w:rPr>
      </w:pPr>
      <w:r w:rsidRPr="003D645B">
        <w:rPr>
          <w:sz w:val="22"/>
          <w:szCs w:val="22"/>
          <w:lang w:val="en-GB"/>
        </w:rPr>
        <w:t xml:space="preserve">        "shortcode": false,</w:t>
      </w:r>
    </w:p>
    <w:p w:rsidR="007271E6" w:rsidRPr="003D645B" w:rsidRDefault="007271E6" w:rsidP="007271E6">
      <w:pPr>
        <w:rPr>
          <w:sz w:val="22"/>
          <w:szCs w:val="22"/>
          <w:lang w:val="en-GB"/>
        </w:rPr>
      </w:pPr>
      <w:r w:rsidRPr="003D645B">
        <w:rPr>
          <w:sz w:val="22"/>
          <w:szCs w:val="22"/>
          <w:lang w:val="en-GB"/>
        </w:rPr>
        <w:t xml:space="preserve">        "emergency": false,</w:t>
      </w:r>
    </w:p>
    <w:p w:rsidR="007271E6" w:rsidRPr="003D645B" w:rsidRDefault="007271E6" w:rsidP="007271E6">
      <w:pPr>
        <w:rPr>
          <w:sz w:val="22"/>
          <w:szCs w:val="22"/>
          <w:lang w:val="en-GB"/>
        </w:rPr>
      </w:pPr>
      <w:r w:rsidRPr="003D645B">
        <w:rPr>
          <w:sz w:val="22"/>
          <w:szCs w:val="22"/>
          <w:lang w:val="en-GB"/>
        </w:rPr>
        <w:t xml:space="preserve">        "unknown": false</w:t>
      </w:r>
    </w:p>
    <w:p w:rsidR="007271E6" w:rsidRPr="003D645B" w:rsidRDefault="007271E6" w:rsidP="007271E6">
      <w:pPr>
        <w:rPr>
          <w:sz w:val="22"/>
          <w:szCs w:val="22"/>
          <w:lang w:val="en-GB"/>
        </w:rPr>
      </w:pPr>
      <w:r w:rsidRPr="003D645B">
        <w:rPr>
          <w:sz w:val="22"/>
          <w:szCs w:val="22"/>
          <w:lang w:val="en-GB"/>
        </w:rPr>
        <w:t xml:space="preserve">    },</w:t>
      </w:r>
    </w:p>
    <w:p w:rsidR="007271E6" w:rsidRPr="003D645B" w:rsidRDefault="007271E6" w:rsidP="007271E6">
      <w:pPr>
        <w:rPr>
          <w:sz w:val="22"/>
          <w:szCs w:val="22"/>
          <w:lang w:val="en-GB"/>
        </w:rPr>
      </w:pPr>
      <w:r w:rsidRPr="003D645B">
        <w:rPr>
          <w:sz w:val="22"/>
          <w:szCs w:val="22"/>
          <w:lang w:val="en-GB"/>
        </w:rPr>
        <w:t xml:space="preserve">    "valid_number": true</w:t>
      </w:r>
    </w:p>
    <w:p w:rsidR="007271E6" w:rsidRPr="003D645B" w:rsidRDefault="007271E6" w:rsidP="007271E6">
      <w:pPr>
        <w:rPr>
          <w:sz w:val="22"/>
          <w:szCs w:val="22"/>
          <w:lang w:val="en-GB"/>
        </w:rPr>
      </w:pPr>
      <w:r w:rsidRPr="003D645B">
        <w:rPr>
          <w:sz w:val="22"/>
          <w:szCs w:val="22"/>
          <w:lang w:val="en-GB"/>
        </w:rPr>
        <w:t>}</w:t>
      </w:r>
    </w:p>
    <w:p w:rsidR="0004774F" w:rsidRPr="00021DFB" w:rsidRDefault="0004774F" w:rsidP="0004774F">
      <w:r w:rsidRPr="00021DFB">
        <w:lastRenderedPageBreak/>
        <w:t xml:space="preserve">19. </w:t>
      </w:r>
      <w:r w:rsidR="00021DFB" w:rsidRPr="00F571FC">
        <w:t>Wanneer je klaar bent met de ‘Response’ klik je o</w:t>
      </w:r>
      <w:r w:rsidR="00021DFB">
        <w:t>p ‘Update connector’.</w:t>
      </w:r>
    </w:p>
    <w:p w:rsidR="0004774F" w:rsidRPr="00021DFB" w:rsidRDefault="002018FB" w:rsidP="00BA20DD">
      <w:pPr>
        <w:rPr>
          <w:sz w:val="22"/>
          <w:szCs w:val="22"/>
        </w:rPr>
      </w:pPr>
      <w:r>
        <w:rPr>
          <w:noProof/>
        </w:rPr>
        <mc:AlternateContent>
          <mc:Choice Requires="wps">
            <w:drawing>
              <wp:anchor distT="0" distB="0" distL="114300" distR="114300" simplePos="0" relativeHeight="251836416" behindDoc="0" locked="0" layoutInCell="1" allowOverlap="1" wp14:anchorId="1A7EBF1C" wp14:editId="0B764EA5">
                <wp:simplePos x="0" y="0"/>
                <wp:positionH relativeFrom="column">
                  <wp:posOffset>-175260</wp:posOffset>
                </wp:positionH>
                <wp:positionV relativeFrom="paragraph">
                  <wp:posOffset>2113280</wp:posOffset>
                </wp:positionV>
                <wp:extent cx="6280785" cy="635"/>
                <wp:effectExtent l="0" t="0" r="0" b="0"/>
                <wp:wrapSquare wrapText="bothSides"/>
                <wp:docPr id="174" name="Tekstvak 174"/>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rsidR="00257ED8" w:rsidRPr="00003520" w:rsidRDefault="00257ED8" w:rsidP="00021DFB">
                            <w:pPr>
                              <w:pStyle w:val="Bijschrift"/>
                              <w:rPr>
                                <w:noProof/>
                                <w:sz w:val="24"/>
                                <w:szCs w:val="24"/>
                              </w:rPr>
                            </w:pPr>
                            <w:r>
                              <w:t xml:space="preserve">Figuur </w:t>
                            </w:r>
                            <w:r>
                              <w:fldChar w:fldCharType="begin"/>
                            </w:r>
                            <w:r>
                              <w:instrText xml:space="preserve"> SEQ Figuur \* ARABIC </w:instrText>
                            </w:r>
                            <w:r>
                              <w:fldChar w:fldCharType="separate"/>
                            </w:r>
                            <w:r>
                              <w:rPr>
                                <w:noProof/>
                              </w:rPr>
                              <w:t>41</w:t>
                            </w:r>
                            <w:r>
                              <w:fldChar w:fldCharType="end"/>
                            </w:r>
                            <w:r>
                              <w:t>:</w:t>
                            </w:r>
                            <w:r w:rsidRPr="00A52728">
                              <w:t>Update je connector als je klaar bent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EBF1C" id="Tekstvak 174" o:spid="_x0000_s1071" type="#_x0000_t202" style="position:absolute;margin-left:-13.8pt;margin-top:166.4pt;width:494.5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" stroked="f">
                <v:textbox style="mso-fit-shape-to-text:t" inset="0,0,0,0">
                  <w:txbxContent>
                    <w:p w:rsidR="00257ED8" w:rsidRPr="00003520" w:rsidRDefault="00257ED8" w:rsidP="00021DFB">
                      <w:pPr>
                        <w:pStyle w:val="Bijschrift"/>
                        <w:rPr>
                          <w:noProof/>
                          <w:sz w:val="24"/>
                          <w:szCs w:val="24"/>
                        </w:rPr>
                      </w:pPr>
                      <w:r>
                        <w:t xml:space="preserve">Figuur </w:t>
                      </w:r>
                      <w:r>
                        <w:fldChar w:fldCharType="begin"/>
                      </w:r>
                      <w:r>
                        <w:instrText xml:space="preserve"> SEQ Figuur \* ARABIC </w:instrText>
                      </w:r>
                      <w:r>
                        <w:fldChar w:fldCharType="separate"/>
                      </w:r>
                      <w:r>
                        <w:rPr>
                          <w:noProof/>
                        </w:rPr>
                        <w:t>41</w:t>
                      </w:r>
                      <w:r>
                        <w:fldChar w:fldCharType="end"/>
                      </w:r>
                      <w:r>
                        <w:t>:</w:t>
                      </w:r>
                      <w:r w:rsidRPr="00A52728">
                        <w:t>Update je connector als je klaar bent</w:t>
                      </w:r>
                    </w:p>
                  </w:txbxContent>
                </v:textbox>
                <w10:wrap type="square"/>
              </v:shape>
            </w:pict>
          </mc:Fallback>
        </mc:AlternateContent>
      </w:r>
      <w:r w:rsidR="00075B25">
        <w:rPr>
          <w:noProof/>
        </w:rPr>
        <w:drawing>
          <wp:anchor distT="0" distB="0" distL="114300" distR="114300" simplePos="0" relativeHeight="251832320" behindDoc="0" locked="0" layoutInCell="1" allowOverlap="1" wp14:anchorId="7558E719" wp14:editId="6EA6ABB5">
            <wp:simplePos x="0" y="0"/>
            <wp:positionH relativeFrom="margin">
              <wp:posOffset>-175260</wp:posOffset>
            </wp:positionH>
            <wp:positionV relativeFrom="margin">
              <wp:posOffset>407670</wp:posOffset>
            </wp:positionV>
            <wp:extent cx="6280785" cy="1835150"/>
            <wp:effectExtent l="0" t="0" r="5715" b="0"/>
            <wp:wrapSquare wrapText="bothSides"/>
            <wp:docPr id="172" name="Afbeelding 172" descr="https://cdn.discordapp.com/attachments/359058606429175828/4517105947736801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discordapp.com/attachments/359058606429175828/451710594773680131/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785" cy="1835150"/>
                    </a:xfrm>
                    <a:prstGeom prst="rect">
                      <a:avLst/>
                    </a:prstGeom>
                    <a:noFill/>
                    <a:ln>
                      <a:noFill/>
                    </a:ln>
                  </pic:spPr>
                </pic:pic>
              </a:graphicData>
            </a:graphic>
          </wp:anchor>
        </w:drawing>
      </w:r>
    </w:p>
    <w:p w:rsidR="0004774F" w:rsidRPr="00021DFB" w:rsidRDefault="0004774F" w:rsidP="00BA20DD">
      <w:pPr>
        <w:rPr>
          <w:sz w:val="22"/>
          <w:szCs w:val="22"/>
        </w:rPr>
      </w:pPr>
    </w:p>
    <w:p w:rsidR="0004774F" w:rsidRPr="00021DFB" w:rsidRDefault="0004774F" w:rsidP="00BA20DD">
      <w:pPr>
        <w:rPr>
          <w:sz w:val="22"/>
          <w:szCs w:val="22"/>
        </w:rPr>
      </w:pPr>
    </w:p>
    <w:p w:rsidR="00075B25" w:rsidRDefault="00075B25" w:rsidP="0004774F">
      <w:pPr>
        <w:jc w:val="center"/>
      </w:pPr>
    </w:p>
    <w:p w:rsidR="0004774F" w:rsidRPr="00F571FC" w:rsidRDefault="0004774F" w:rsidP="0004774F">
      <w:pPr>
        <w:jc w:val="center"/>
      </w:pPr>
      <w:r>
        <w:t xml:space="preserve">Je bent nu eigenaar van een volledig werkende nummer verificatie connector </w:t>
      </w:r>
    </w:p>
    <w:p w:rsidR="007271E6" w:rsidRDefault="007271E6" w:rsidP="00BA20DD">
      <w:pPr>
        <w:rPr>
          <w:sz w:val="22"/>
          <w:szCs w:val="22"/>
        </w:rPr>
      </w:pPr>
    </w:p>
    <w:p w:rsidR="00B7449F" w:rsidRDefault="00B7449F" w:rsidP="00BA20DD">
      <w:pPr>
        <w:rPr>
          <w:sz w:val="22"/>
          <w:szCs w:val="22"/>
        </w:rPr>
      </w:pPr>
    </w:p>
    <w:p w:rsidR="00B7449F" w:rsidRDefault="00B7449F" w:rsidP="00BA20DD">
      <w:pPr>
        <w:rPr>
          <w:sz w:val="22"/>
          <w:szCs w:val="22"/>
        </w:rPr>
      </w:pPr>
    </w:p>
    <w:p w:rsidR="00EF5325" w:rsidRDefault="00EF5325" w:rsidP="00BA20DD">
      <w:pPr>
        <w:rPr>
          <w:sz w:val="22"/>
          <w:szCs w:val="22"/>
        </w:rPr>
      </w:pPr>
    </w:p>
    <w:p w:rsidR="00EF5325" w:rsidRDefault="00EF5325" w:rsidP="00BA20DD">
      <w:pPr>
        <w:rPr>
          <w:sz w:val="22"/>
          <w:szCs w:val="22"/>
        </w:rPr>
      </w:pPr>
    </w:p>
    <w:p w:rsidR="00B7449F" w:rsidRDefault="00B7449F" w:rsidP="00BA20DD">
      <w:pPr>
        <w:rPr>
          <w:sz w:val="22"/>
          <w:szCs w:val="22"/>
        </w:rPr>
      </w:pPr>
    </w:p>
    <w:p w:rsidR="002018FB" w:rsidRDefault="002018FB" w:rsidP="002018FB">
      <w:pPr>
        <w:pStyle w:val="Kop1"/>
      </w:pPr>
      <w:bookmarkStart w:id="13" w:name="_Toc516739894"/>
      <w:r>
        <w:t>4 SMS connector</w:t>
      </w:r>
      <w:bookmarkEnd w:id="13"/>
    </w:p>
    <w:p w:rsidR="002018FB" w:rsidRDefault="002018FB" w:rsidP="002018FB"/>
    <w:p w:rsidR="00116AAD" w:rsidRDefault="002018FB" w:rsidP="002018FB">
      <w:r>
        <w:t xml:space="preserve">De connector voor nummer verificatie maakt verbinding met de custom SMS connector </w:t>
      </w:r>
      <w:r w:rsidR="00DE0E8C">
        <w:t>API van CM. De connector maakt het mogelijk een bericht te sturen naar iemand.</w:t>
      </w:r>
      <w:r w:rsidR="005F41F9">
        <w:t xml:space="preserve"> Dit hoofdstuk bestaat uit </w:t>
      </w:r>
      <w:r w:rsidR="006209F1">
        <w:t xml:space="preserve">23 stappen. Elke bevat een uitleg </w:t>
      </w:r>
      <w:r w:rsidR="008C4B79">
        <w:t xml:space="preserve">en een figuur voor verduidelijking. Deze stappen zijn opgedeeld uit twee delen. </w:t>
      </w:r>
      <w:r w:rsidR="00ED4022">
        <w:t xml:space="preserve">Het eerste deel bestaat uit de opzet van de connector en het tweede over configuratie.  </w:t>
      </w:r>
      <w:r w:rsidR="00ED4022">
        <w:tab/>
      </w:r>
      <w:r w:rsidR="00ED4022">
        <w:tab/>
      </w:r>
      <w:r w:rsidR="00ED4022">
        <w:tab/>
        <w:t>Als je het vorige hoofdstuk hebt gelezen kom je stappen tegen die overeenkomen met de stappen van deze hoofdstuk. Toch herhalen wij deze</w:t>
      </w:r>
      <w:r w:rsidR="00D61F4B">
        <w:t xml:space="preserve"> </w:t>
      </w:r>
      <w:r w:rsidR="00ED4022">
        <w:t xml:space="preserve">voor de gebruikers die het vorige hoofdstuk niet hebben gelezen. Als je een van de vorige hoofdstukken hebt gelezen </w:t>
      </w:r>
      <w:r w:rsidR="0056164D">
        <w:t>dan kan je de eerste negen stappen overslaan.</w:t>
      </w:r>
    </w:p>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8723B2" w:rsidRPr="00F571FC" w:rsidRDefault="008723B2" w:rsidP="008723B2"/>
    <w:p w:rsidR="008723B2" w:rsidRPr="00F571FC" w:rsidRDefault="008723B2" w:rsidP="008723B2"/>
    <w:p w:rsidR="008723B2" w:rsidRDefault="008723B2" w:rsidP="008723B2">
      <w:pPr>
        <w:pStyle w:val="Kop2"/>
      </w:pPr>
      <w:bookmarkStart w:id="14" w:name="_Toc516739895"/>
      <w:r>
        <w:t>Deel 1: Aanmaken van een nieuwe connector</w:t>
      </w:r>
      <w:bookmarkEnd w:id="14"/>
    </w:p>
    <w:p w:rsidR="008723B2" w:rsidRDefault="008723B2" w:rsidP="008723B2"/>
    <w:p w:rsidR="008723B2" w:rsidRPr="00E94029" w:rsidRDefault="008723B2" w:rsidP="008723B2">
      <w:r w:rsidRPr="00E94029">
        <w:t xml:space="preserve">1. Nadat je bent ingelogd ga naar het menu en klik op ‘Create a resource’. Te zien op figuur </w:t>
      </w:r>
      <w:r>
        <w:t>42</w:t>
      </w:r>
      <w:r w:rsidRPr="00E94029">
        <w:t>.</w:t>
      </w:r>
    </w:p>
    <w:p w:rsidR="008723B2" w:rsidRPr="0014456E" w:rsidRDefault="008723B2" w:rsidP="008723B2">
      <w:r>
        <w:rPr>
          <w:noProof/>
          <w:lang w:val="en-GB"/>
        </w:rPr>
        <w:drawing>
          <wp:anchor distT="0" distB="0" distL="114300" distR="114300" simplePos="0" relativeHeight="251838464" behindDoc="0" locked="0" layoutInCell="1" allowOverlap="1" wp14:anchorId="60C67661" wp14:editId="38B840B4">
            <wp:simplePos x="0" y="0"/>
            <wp:positionH relativeFrom="margin">
              <wp:posOffset>2576195</wp:posOffset>
            </wp:positionH>
            <wp:positionV relativeFrom="margin">
              <wp:posOffset>1516265</wp:posOffset>
            </wp:positionV>
            <wp:extent cx="4145915" cy="1511935"/>
            <wp:effectExtent l="0" t="0" r="6985" b="0"/>
            <wp:wrapSquare wrapText="bothSides"/>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915" cy="1511935"/>
                    </a:xfrm>
                    <a:prstGeom prst="rect">
                      <a:avLst/>
                    </a:prstGeom>
                    <a:noFill/>
                  </pic:spPr>
                </pic:pic>
              </a:graphicData>
            </a:graphic>
          </wp:anchor>
        </w:drawing>
      </w:r>
      <w:r w:rsidRPr="0014456E">
        <w:t xml:space="preserve"> </w:t>
      </w:r>
    </w:p>
    <w:p w:rsidR="008723B2" w:rsidRPr="0014456E" w:rsidRDefault="008723B2" w:rsidP="008723B2"/>
    <w:p w:rsidR="008723B2" w:rsidRPr="0014456E"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r>
        <w:rPr>
          <w:noProof/>
        </w:rPr>
        <mc:AlternateContent>
          <mc:Choice Requires="wps">
            <w:drawing>
              <wp:anchor distT="0" distB="0" distL="114300" distR="114300" simplePos="0" relativeHeight="251857920" behindDoc="0" locked="0" layoutInCell="1" allowOverlap="1" wp14:anchorId="77AA4997" wp14:editId="5AD61965">
                <wp:simplePos x="0" y="0"/>
                <wp:positionH relativeFrom="column">
                  <wp:posOffset>2576138</wp:posOffset>
                </wp:positionH>
                <wp:positionV relativeFrom="paragraph">
                  <wp:posOffset>51608</wp:posOffset>
                </wp:positionV>
                <wp:extent cx="4145915" cy="635"/>
                <wp:effectExtent l="0" t="0" r="0" b="0"/>
                <wp:wrapSquare wrapText="bothSides"/>
                <wp:docPr id="211" name="Tekstvak 211"/>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rsidR="00257ED8" w:rsidRPr="0004653D" w:rsidRDefault="00257ED8" w:rsidP="008723B2">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42</w:t>
                            </w:r>
                            <w:r>
                              <w:fldChar w:fldCharType="end"/>
                            </w:r>
                            <w:r>
                              <w:t>: Nieuwe resource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A4997" id="Tekstvak 211" o:spid="_x0000_s1072" type="#_x0000_t202" style="position:absolute;margin-left:202.85pt;margin-top:4.05pt;width:326.4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" stroked="f">
                <v:textbox style="mso-fit-shape-to-text:t" inset="0,0,0,0">
                  <w:txbxContent>
                    <w:p w:rsidR="00257ED8" w:rsidRPr="0004653D" w:rsidRDefault="00257ED8" w:rsidP="008723B2">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42</w:t>
                      </w:r>
                      <w:r>
                        <w:fldChar w:fldCharType="end"/>
                      </w:r>
                      <w:r>
                        <w:t>: Nieuwe resource maken</w:t>
                      </w:r>
                    </w:p>
                  </w:txbxContent>
                </v:textbox>
                <w10:wrap type="square"/>
              </v:shape>
            </w:pict>
          </mc:Fallback>
        </mc:AlternateContent>
      </w:r>
    </w:p>
    <w:p w:rsidR="008723B2" w:rsidRDefault="008723B2" w:rsidP="008723B2"/>
    <w:p w:rsidR="008723B2" w:rsidRDefault="008723B2" w:rsidP="008723B2"/>
    <w:p w:rsidR="008723B2" w:rsidRDefault="008723B2" w:rsidP="008723B2"/>
    <w:p w:rsidR="008723B2" w:rsidRPr="00E94029" w:rsidRDefault="008723B2" w:rsidP="008723B2">
      <w:r w:rsidRPr="00E94029">
        <w:t xml:space="preserve">2. Na stap 1 krijg je een venster te zien waar je resources kan zoeken(Figuur </w:t>
      </w:r>
      <w:r>
        <w:t>43</w:t>
      </w:r>
      <w:r w:rsidRPr="00E94029">
        <w:t xml:space="preserve">). Zoek op ‘logic app custom connector’ en klik op het resultaat. Klik op ‘Create’(Figuur </w:t>
      </w:r>
      <w:r>
        <w:t>44</w:t>
      </w:r>
      <w:r w:rsidRPr="00E94029">
        <w:t>) nadat je op het zoek resultaat hebt gedrukt.</w:t>
      </w:r>
    </w:p>
    <w:p w:rsidR="008723B2" w:rsidRPr="00E94029" w:rsidRDefault="008723B2" w:rsidP="008723B2"/>
    <w:p w:rsidR="008723B2" w:rsidRDefault="008723B2" w:rsidP="008723B2"/>
    <w:p w:rsidR="008723B2" w:rsidRDefault="008723B2" w:rsidP="008723B2">
      <w:r>
        <w:rPr>
          <w:noProof/>
        </w:rPr>
        <mc:AlternateContent>
          <mc:Choice Requires="wps">
            <w:drawing>
              <wp:anchor distT="0" distB="0" distL="114300" distR="114300" simplePos="0" relativeHeight="251859968" behindDoc="0" locked="0" layoutInCell="1" allowOverlap="1" wp14:anchorId="49B227E4" wp14:editId="52B12973">
                <wp:simplePos x="0" y="0"/>
                <wp:positionH relativeFrom="column">
                  <wp:posOffset>839470</wp:posOffset>
                </wp:positionH>
                <wp:positionV relativeFrom="paragraph">
                  <wp:posOffset>1586230</wp:posOffset>
                </wp:positionV>
                <wp:extent cx="4100830" cy="635"/>
                <wp:effectExtent l="0" t="0" r="0" b="0"/>
                <wp:wrapSquare wrapText="bothSides"/>
                <wp:docPr id="212" name="Tekstvak 212"/>
                <wp:cNvGraphicFramePr/>
                <a:graphic xmlns:a="http://schemas.openxmlformats.org/drawingml/2006/main">
                  <a:graphicData uri="http://schemas.microsoft.com/office/word/2010/wordprocessingShape">
                    <wps:wsp>
                      <wps:cNvSpPr txBox="1"/>
                      <wps:spPr>
                        <a:xfrm>
                          <a:off x="0" y="0"/>
                          <a:ext cx="4100830" cy="635"/>
                        </a:xfrm>
                        <a:prstGeom prst="rect">
                          <a:avLst/>
                        </a:prstGeom>
                        <a:solidFill>
                          <a:prstClr val="white"/>
                        </a:solidFill>
                        <a:ln>
                          <a:noFill/>
                        </a:ln>
                      </wps:spPr>
                      <wps:txbx>
                        <w:txbxContent>
                          <w:p w:rsidR="00257ED8" w:rsidRPr="00CF450D"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43</w:t>
                            </w:r>
                            <w:r>
                              <w:fldChar w:fldCharType="end"/>
                            </w:r>
                            <w:r>
                              <w:t xml:space="preserve">: </w:t>
                            </w:r>
                            <w:r w:rsidRPr="00C834B5">
                              <w:t>Zoek op het juiste type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227E4" id="Tekstvak 212" o:spid="_x0000_s1073" type="#_x0000_t202" style="position:absolute;margin-left:66.1pt;margin-top:124.9pt;width:322.9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" stroked="f">
                <v:textbox style="mso-fit-shape-to-text:t" inset="0,0,0,0">
                  <w:txbxContent>
                    <w:p w:rsidR="00257ED8" w:rsidRPr="00CF450D"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43</w:t>
                      </w:r>
                      <w:r>
                        <w:fldChar w:fldCharType="end"/>
                      </w:r>
                      <w:r>
                        <w:t xml:space="preserve">: </w:t>
                      </w:r>
                      <w:r w:rsidRPr="00C834B5">
                        <w:t>Zoek op het juiste type resource</w:t>
                      </w:r>
                    </w:p>
                  </w:txbxContent>
                </v:textbox>
                <w10:wrap type="square"/>
              </v:shape>
            </w:pict>
          </mc:Fallback>
        </mc:AlternateContent>
      </w:r>
      <w:r w:rsidRPr="00E94029">
        <w:rPr>
          <w:noProof/>
        </w:rPr>
        <w:drawing>
          <wp:anchor distT="0" distB="0" distL="114300" distR="114300" simplePos="0" relativeHeight="251840512" behindDoc="0" locked="0" layoutInCell="1" allowOverlap="1" wp14:anchorId="679C8FFA" wp14:editId="7C4C472D">
            <wp:simplePos x="0" y="0"/>
            <wp:positionH relativeFrom="margin">
              <wp:posOffset>839817</wp:posOffset>
            </wp:positionH>
            <wp:positionV relativeFrom="page">
              <wp:posOffset>5919066</wp:posOffset>
            </wp:positionV>
            <wp:extent cx="4100830" cy="1523365"/>
            <wp:effectExtent l="0" t="0" r="0" b="635"/>
            <wp:wrapSquare wrapText="bothSides"/>
            <wp:docPr id="203" name="Afbeelding 203" descr="https://cdn.discordapp.com/attachments/359058606429175828/4516826246715801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59058606429175828/451682624671580171/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83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r>
        <w:rPr>
          <w:noProof/>
        </w:rPr>
        <w:lastRenderedPageBreak/>
        <mc:AlternateContent>
          <mc:Choice Requires="wps">
            <w:drawing>
              <wp:anchor distT="0" distB="0" distL="114300" distR="114300" simplePos="0" relativeHeight="251843584" behindDoc="0" locked="0" layoutInCell="1" allowOverlap="1" wp14:anchorId="155395FE" wp14:editId="42ADE280">
                <wp:simplePos x="0" y="0"/>
                <wp:positionH relativeFrom="column">
                  <wp:posOffset>255905</wp:posOffset>
                </wp:positionH>
                <wp:positionV relativeFrom="paragraph">
                  <wp:posOffset>5447030</wp:posOffset>
                </wp:positionV>
                <wp:extent cx="5547995" cy="635"/>
                <wp:effectExtent l="0" t="0" r="0" b="0"/>
                <wp:wrapSquare wrapText="bothSides"/>
                <wp:docPr id="195" name="Tekstvak 195"/>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257ED8" w:rsidRPr="000C521B"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44</w:t>
                            </w:r>
                            <w:r>
                              <w:fldChar w:fldCharType="end"/>
                            </w:r>
                            <w:r>
                              <w:t>:</w:t>
                            </w:r>
                            <w:r w:rsidRPr="0073411C">
                              <w:t>Venster voor een nieuwe custom connector aan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395FE" id="Tekstvak 195" o:spid="_x0000_s1074" type="#_x0000_t202" style="position:absolute;margin-left:20.15pt;margin-top:428.9pt;width:436.8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" stroked="f">
                <v:textbox style="mso-fit-shape-to-text:t" inset="0,0,0,0">
                  <w:txbxContent>
                    <w:p w:rsidR="00257ED8" w:rsidRPr="000C521B"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44</w:t>
                      </w:r>
                      <w:r>
                        <w:fldChar w:fldCharType="end"/>
                      </w:r>
                      <w:r>
                        <w:t>:</w:t>
                      </w:r>
                      <w:r w:rsidRPr="0073411C">
                        <w:t>Venster voor een nieuwe custom connector aan te maken</w:t>
                      </w:r>
                    </w:p>
                  </w:txbxContent>
                </v:textbox>
                <w10:wrap type="square"/>
              </v:shape>
            </w:pict>
          </mc:Fallback>
        </mc:AlternateContent>
      </w:r>
      <w:r w:rsidRPr="00E94029">
        <w:rPr>
          <w:noProof/>
        </w:rPr>
        <w:drawing>
          <wp:anchor distT="0" distB="0" distL="114300" distR="114300" simplePos="0" relativeHeight="251841536" behindDoc="0" locked="0" layoutInCell="1" allowOverlap="1" wp14:anchorId="23D72F4E" wp14:editId="113E7EE8">
            <wp:simplePos x="0" y="0"/>
            <wp:positionH relativeFrom="margin">
              <wp:posOffset>256309</wp:posOffset>
            </wp:positionH>
            <wp:positionV relativeFrom="margin">
              <wp:posOffset>-616238</wp:posOffset>
            </wp:positionV>
            <wp:extent cx="5547995" cy="6005830"/>
            <wp:effectExtent l="0" t="0" r="0" b="0"/>
            <wp:wrapSquare wrapText="bothSides"/>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005830"/>
                    </a:xfrm>
                    <a:prstGeom prst="rect">
                      <a:avLst/>
                    </a:prstGeom>
                    <a:noFill/>
                  </pic:spPr>
                </pic:pic>
              </a:graphicData>
            </a:graphic>
            <wp14:sizeRelH relativeFrom="margin">
              <wp14:pctWidth>0</wp14:pctWidth>
            </wp14:sizeRelH>
            <wp14:sizeRelV relativeFrom="margin">
              <wp14:pctHeight>0</wp14:pctHeight>
            </wp14:sizeRelV>
          </wp:anchor>
        </w:drawing>
      </w:r>
    </w:p>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Pr="00E94029" w:rsidRDefault="008723B2" w:rsidP="008723B2">
      <w:r>
        <w:rPr>
          <w:noProof/>
        </w:rPr>
        <w:lastRenderedPageBreak/>
        <mc:AlternateContent>
          <mc:Choice Requires="wps">
            <w:drawing>
              <wp:anchor distT="0" distB="0" distL="114300" distR="114300" simplePos="0" relativeHeight="251845632" behindDoc="0" locked="0" layoutInCell="1" allowOverlap="1" wp14:anchorId="25974D45" wp14:editId="387C1261">
                <wp:simplePos x="0" y="0"/>
                <wp:positionH relativeFrom="column">
                  <wp:posOffset>4243070</wp:posOffset>
                </wp:positionH>
                <wp:positionV relativeFrom="paragraph">
                  <wp:posOffset>3866515</wp:posOffset>
                </wp:positionV>
                <wp:extent cx="2252345" cy="635"/>
                <wp:effectExtent l="0" t="0" r="0" b="0"/>
                <wp:wrapSquare wrapText="bothSides"/>
                <wp:docPr id="196" name="Tekstvak 196"/>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257ED8" w:rsidRPr="00907203"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45</w:t>
                            </w:r>
                            <w:r>
                              <w:fldChar w:fldCharType="end"/>
                            </w:r>
                            <w:r>
                              <w:t xml:space="preserve">: </w:t>
                            </w:r>
                            <w:r w:rsidRPr="0000778D">
                              <w:t>Connector gegevens invoeren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74D45" id="Tekstvak 196" o:spid="_x0000_s1075" type="#_x0000_t202" style="position:absolute;margin-left:334.1pt;margin-top:304.45pt;width:177.3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" stroked="f">
                <v:textbox style="mso-fit-shape-to-text:t" inset="0,0,0,0">
                  <w:txbxContent>
                    <w:p w:rsidR="00257ED8" w:rsidRPr="00907203"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45</w:t>
                      </w:r>
                      <w:r>
                        <w:fldChar w:fldCharType="end"/>
                      </w:r>
                      <w:r>
                        <w:t xml:space="preserve">: </w:t>
                      </w:r>
                      <w:r w:rsidRPr="0000778D">
                        <w:t>Connector gegevens invoeren</w:t>
                      </w:r>
                    </w:p>
                  </w:txbxContent>
                </v:textbox>
                <w10:wrap type="square"/>
              </v:shape>
            </w:pict>
          </mc:Fallback>
        </mc:AlternateContent>
      </w:r>
      <w:r w:rsidRPr="00E94029">
        <w:rPr>
          <w:noProof/>
        </w:rPr>
        <w:drawing>
          <wp:anchor distT="0" distB="0" distL="114300" distR="114300" simplePos="0" relativeHeight="251844608" behindDoc="0" locked="0" layoutInCell="1" allowOverlap="1" wp14:anchorId="0AD9E391" wp14:editId="63FBDA5C">
            <wp:simplePos x="0" y="0"/>
            <wp:positionH relativeFrom="margin">
              <wp:posOffset>4243627</wp:posOffset>
            </wp:positionH>
            <wp:positionV relativeFrom="margin">
              <wp:posOffset>-775552</wp:posOffset>
            </wp:positionV>
            <wp:extent cx="2252345" cy="4584700"/>
            <wp:effectExtent l="0" t="0" r="0" b="6350"/>
            <wp:wrapSquare wrapText="bothSides"/>
            <wp:docPr id="205" name="Afbeelding 205" descr="https://cdn.discordapp.com/attachments/359058606429175828/451683202323709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59058606429175828/451683202323709956/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45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3. Na stap 2 kies je een naam voor je connector. Daarna selecteer je een type subscriptie, waar je aan moet voldoen om de connector je gebruiken. Je kan naar keuze een resource group maken</w:t>
      </w:r>
      <w:r>
        <w:t xml:space="preserve">, zoals in figuur </w:t>
      </w:r>
      <w:r w:rsidR="00437BF0">
        <w:t>45</w:t>
      </w:r>
      <w:r w:rsidRPr="00E94029">
        <w:t xml:space="preserve">. In ons geval maken wij de connector voor CM dus noemen wij de groep ‘CM’. Als laats kan je een locatie kiezen. Klik op ‘Create’ als je alles hebt ingevuld. </w:t>
      </w:r>
    </w:p>
    <w:p w:rsidR="008723B2" w:rsidRPr="008A3BAF" w:rsidRDefault="008723B2" w:rsidP="008723B2"/>
    <w:p w:rsidR="008723B2" w:rsidRPr="008A3BAF" w:rsidRDefault="008723B2" w:rsidP="008723B2"/>
    <w:p w:rsidR="008723B2" w:rsidRDefault="008723B2" w:rsidP="008723B2"/>
    <w:p w:rsidR="008723B2" w:rsidRPr="00872508" w:rsidRDefault="008723B2" w:rsidP="008723B2"/>
    <w:p w:rsidR="008723B2" w:rsidRPr="00E94029" w:rsidRDefault="008723B2" w:rsidP="008723B2">
      <w:r w:rsidRPr="00E94029">
        <w:t>We zijn nu klaar m</w:t>
      </w:r>
      <w:r>
        <w:t xml:space="preserve">et </w:t>
      </w:r>
      <w:r w:rsidRPr="00E94029">
        <w:t xml:space="preserve">het opzetten </w:t>
      </w:r>
      <w:r>
        <w:t>van de</w:t>
      </w:r>
      <w:r w:rsidRPr="00E94029">
        <w:t xml:space="preserve"> custom connector </w:t>
      </w:r>
      <w:r>
        <w:t xml:space="preserve">voor </w:t>
      </w:r>
      <w:r w:rsidR="003107BF">
        <w:t>SMS</w:t>
      </w:r>
      <w:r>
        <w:t>. I</w:t>
      </w:r>
      <w:r w:rsidRPr="00E94029">
        <w:t>n het volgende deel gaan we verder met de configuratie.</w:t>
      </w:r>
    </w:p>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pStyle w:val="Kop2"/>
      </w:pPr>
      <w:bookmarkStart w:id="15" w:name="_Toc516739896"/>
      <w:r>
        <w:t>Deel 2: Custom connector configureren</w:t>
      </w:r>
      <w:bookmarkEnd w:id="15"/>
    </w:p>
    <w:p w:rsidR="008723B2" w:rsidRDefault="008723B2" w:rsidP="008723B2"/>
    <w:p w:rsidR="008723B2" w:rsidRDefault="008723B2" w:rsidP="008723B2"/>
    <w:p w:rsidR="008723B2" w:rsidRPr="00BA20DD" w:rsidRDefault="008723B2" w:rsidP="008723B2"/>
    <w:p w:rsidR="008723B2" w:rsidRPr="00E94029" w:rsidRDefault="008723B2" w:rsidP="008723B2">
      <w:r w:rsidRPr="00E94029">
        <w:t xml:space="preserve">4. Na deel 1 </w:t>
      </w:r>
      <w:r w:rsidR="009F5D28" w:rsidRPr="00E94029">
        <w:t>word</w:t>
      </w:r>
      <w:r w:rsidRPr="00E94029">
        <w:t xml:space="preserve"> je doorgestuurd naar </w:t>
      </w:r>
      <w:r w:rsidR="009F5D28" w:rsidRPr="00E94029">
        <w:t>het</w:t>
      </w:r>
      <w:r w:rsidRPr="00E94029">
        <w:t xml:space="preserve"> dashboard. Na een paar minuten ontvang je een notificatie. Klik op deze notificatie(Figuur </w:t>
      </w:r>
      <w:r w:rsidR="00437BF0">
        <w:t>46</w:t>
      </w:r>
      <w:r w:rsidRPr="00E94029">
        <w:t>).</w:t>
      </w:r>
    </w:p>
    <w:p w:rsidR="008723B2" w:rsidRPr="00E94029" w:rsidRDefault="008723B2" w:rsidP="008723B2"/>
    <w:p w:rsidR="008723B2" w:rsidRPr="00E94029" w:rsidRDefault="008723B2" w:rsidP="008723B2"/>
    <w:p w:rsidR="008723B2" w:rsidRPr="00E94029" w:rsidRDefault="008723B2" w:rsidP="008723B2">
      <w:r w:rsidRPr="00E94029">
        <w:rPr>
          <w:noProof/>
        </w:rPr>
        <w:drawing>
          <wp:anchor distT="0" distB="0" distL="114300" distR="114300" simplePos="0" relativeHeight="251846656" behindDoc="0" locked="0" layoutInCell="1" allowOverlap="1" wp14:anchorId="4FF4ED76" wp14:editId="0246B33E">
            <wp:simplePos x="0" y="0"/>
            <wp:positionH relativeFrom="margin">
              <wp:align>center</wp:align>
            </wp:positionH>
            <wp:positionV relativeFrom="margin">
              <wp:posOffset>6406787</wp:posOffset>
            </wp:positionV>
            <wp:extent cx="615950" cy="586740"/>
            <wp:effectExtent l="0" t="0" r="0" b="3810"/>
            <wp:wrapSquare wrapText="bothSides"/>
            <wp:docPr id="206" name="Afbeelding 206" descr="https://cdn.discordapp.com/attachments/359058606429175828/4516787891314360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359058606429175828/45167878913143605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95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E94029" w:rsidRDefault="008723B2" w:rsidP="008723B2"/>
    <w:p w:rsidR="008723B2" w:rsidRPr="00E94029" w:rsidRDefault="008723B2" w:rsidP="008723B2">
      <w:r>
        <w:rPr>
          <w:noProof/>
        </w:rPr>
        <mc:AlternateContent>
          <mc:Choice Requires="wps">
            <w:drawing>
              <wp:anchor distT="0" distB="0" distL="114300" distR="114300" simplePos="0" relativeHeight="251847680" behindDoc="0" locked="0" layoutInCell="1" allowOverlap="1" wp14:anchorId="6D571029" wp14:editId="4013EF68">
                <wp:simplePos x="0" y="0"/>
                <wp:positionH relativeFrom="column">
                  <wp:posOffset>2472871</wp:posOffset>
                </wp:positionH>
                <wp:positionV relativeFrom="paragraph">
                  <wp:posOffset>139337</wp:posOffset>
                </wp:positionV>
                <wp:extent cx="1588770" cy="635"/>
                <wp:effectExtent l="0" t="0" r="0" b="6350"/>
                <wp:wrapSquare wrapText="bothSides"/>
                <wp:docPr id="197" name="Tekstvak 197"/>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rsidR="00257ED8" w:rsidRPr="00F26A84"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46</w:t>
                            </w:r>
                            <w:r>
                              <w:fldChar w:fldCharType="end"/>
                            </w:r>
                            <w:r>
                              <w:t xml:space="preserve">: </w:t>
                            </w:r>
                            <w:r w:rsidRPr="00FD1398">
                              <w:t>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571029" id="Tekstvak 197" o:spid="_x0000_s1076" type="#_x0000_t202" style="position:absolute;margin-left:194.7pt;margin-top:10.95pt;width:125.1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" stroked="f">
                <v:textbox style="mso-fit-shape-to-text:t" inset="0,0,0,0">
                  <w:txbxContent>
                    <w:p w:rsidR="00257ED8" w:rsidRPr="00F26A84"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46</w:t>
                      </w:r>
                      <w:r>
                        <w:fldChar w:fldCharType="end"/>
                      </w:r>
                      <w:r>
                        <w:t xml:space="preserve">: </w:t>
                      </w:r>
                      <w:r w:rsidRPr="00FD1398">
                        <w:t>Notificatie</w:t>
                      </w:r>
                    </w:p>
                  </w:txbxContent>
                </v:textbox>
                <w10:wrap type="square"/>
              </v:shape>
            </w:pict>
          </mc:Fallback>
        </mc:AlternateContent>
      </w:r>
    </w:p>
    <w:p w:rsidR="008723B2" w:rsidRDefault="008723B2" w:rsidP="008723B2">
      <w:pPr>
        <w:pStyle w:val="Kop2"/>
      </w:pPr>
      <w:r>
        <w:tab/>
      </w:r>
    </w:p>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Pr="00E94029" w:rsidRDefault="008723B2" w:rsidP="008723B2">
      <w:r>
        <w:rPr>
          <w:noProof/>
        </w:rPr>
        <w:lastRenderedPageBreak/>
        <mc:AlternateContent>
          <mc:Choice Requires="wps">
            <w:drawing>
              <wp:anchor distT="0" distB="0" distL="114300" distR="114300" simplePos="0" relativeHeight="251851776" behindDoc="0" locked="0" layoutInCell="1" allowOverlap="1" wp14:anchorId="57D43296" wp14:editId="02A57B1D">
                <wp:simplePos x="0" y="0"/>
                <wp:positionH relativeFrom="column">
                  <wp:posOffset>3562804</wp:posOffset>
                </wp:positionH>
                <wp:positionV relativeFrom="paragraph">
                  <wp:posOffset>799102</wp:posOffset>
                </wp:positionV>
                <wp:extent cx="2590800" cy="635"/>
                <wp:effectExtent l="0" t="0" r="0" b="0"/>
                <wp:wrapSquare wrapText="bothSides"/>
                <wp:docPr id="198" name="Tekstvak 198"/>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257ED8" w:rsidRPr="00E872E4"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47</w:t>
                            </w:r>
                            <w:r>
                              <w:fldChar w:fldCharType="end"/>
                            </w:r>
                            <w:r>
                              <w:t>:</w:t>
                            </w:r>
                            <w:r w:rsidRPr="00ED2111">
                              <w:t>Venster van de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43296" id="Tekstvak 198" o:spid="_x0000_s1077" type="#_x0000_t202" style="position:absolute;margin-left:280.55pt;margin-top:62.9pt;width:204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" stroked="f">
                <v:textbox style="mso-fit-shape-to-text:t" inset="0,0,0,0">
                  <w:txbxContent>
                    <w:p w:rsidR="00257ED8" w:rsidRPr="00E872E4"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47</w:t>
                      </w:r>
                      <w:r>
                        <w:fldChar w:fldCharType="end"/>
                      </w:r>
                      <w:r>
                        <w:t>:</w:t>
                      </w:r>
                      <w:r w:rsidRPr="00ED2111">
                        <w:t>Venster van de notificatie</w:t>
                      </w:r>
                    </w:p>
                  </w:txbxContent>
                </v:textbox>
                <w10:wrap type="square"/>
              </v:shape>
            </w:pict>
          </mc:Fallback>
        </mc:AlternateContent>
      </w:r>
      <w:r w:rsidRPr="00E94029">
        <w:t xml:space="preserve">5. Als je drukt op de notificatie krijg je het venster te zien van figuur </w:t>
      </w:r>
      <w:r w:rsidR="00437BF0">
        <w:t>47</w:t>
      </w:r>
      <w:r w:rsidRPr="00E94029">
        <w:t xml:space="preserve">. Klik op ‘Go te </w:t>
      </w:r>
      <w:r w:rsidR="009F5D28" w:rsidRPr="00E94029">
        <w:t>resource’.</w:t>
      </w:r>
      <w:r w:rsidR="009F5D28">
        <w:t xml:space="preserve"> Je</w:t>
      </w:r>
      <w:r>
        <w:t xml:space="preserve"> kan je connector ook terugvinden bij ‘All resources’ op je dashboard.</w:t>
      </w:r>
    </w:p>
    <w:p w:rsidR="008723B2" w:rsidRPr="00E94029" w:rsidRDefault="008723B2" w:rsidP="008723B2">
      <w:r w:rsidRPr="00E94029">
        <w:rPr>
          <w:noProof/>
        </w:rPr>
        <w:drawing>
          <wp:anchor distT="0" distB="0" distL="114300" distR="114300" simplePos="0" relativeHeight="251848704" behindDoc="0" locked="0" layoutInCell="1" allowOverlap="1" wp14:anchorId="2170BA1D" wp14:editId="7CA0B550">
            <wp:simplePos x="0" y="0"/>
            <wp:positionH relativeFrom="margin">
              <wp:posOffset>3585152</wp:posOffset>
            </wp:positionH>
            <wp:positionV relativeFrom="margin">
              <wp:posOffset>-610062</wp:posOffset>
            </wp:positionV>
            <wp:extent cx="2590800" cy="1345565"/>
            <wp:effectExtent l="0" t="0" r="0" b="6985"/>
            <wp:wrapSquare wrapText="bothSides"/>
            <wp:docPr id="207" name="Afbeelding 207" descr="https://cdn.discordapp.com/attachments/359058606429175828/451684579523428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59058606429175828/45168457952342835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E94029" w:rsidRDefault="008723B2" w:rsidP="008723B2">
      <w:r w:rsidRPr="00E94029">
        <w:rPr>
          <w:noProof/>
        </w:rPr>
        <w:drawing>
          <wp:anchor distT="0" distB="0" distL="114300" distR="114300" simplePos="0" relativeHeight="251849728" behindDoc="0" locked="0" layoutInCell="1" allowOverlap="1" wp14:anchorId="3C58B98B" wp14:editId="32D2F086">
            <wp:simplePos x="0" y="0"/>
            <wp:positionH relativeFrom="margin">
              <wp:posOffset>3375544</wp:posOffset>
            </wp:positionH>
            <wp:positionV relativeFrom="margin">
              <wp:posOffset>1374832</wp:posOffset>
            </wp:positionV>
            <wp:extent cx="7143750" cy="2583180"/>
            <wp:effectExtent l="0" t="0" r="0" b="7620"/>
            <wp:wrapSquare wrapText="bothSides"/>
            <wp:docPr id="208" name="Afbeelding 208" descr="https://cdn.discordapp.com/attachments/359058606429175828/451687789814087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359058606429175828/451687789814087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050991" w:rsidRDefault="008723B2" w:rsidP="008723B2"/>
    <w:p w:rsidR="008723B2" w:rsidRPr="00E94029" w:rsidRDefault="008723B2" w:rsidP="008723B2"/>
    <w:p w:rsidR="008723B2" w:rsidRPr="00E94029" w:rsidRDefault="008723B2" w:rsidP="008723B2">
      <w:r w:rsidRPr="00E94029">
        <w:t xml:space="preserve">6. Op figuur </w:t>
      </w:r>
      <w:r w:rsidR="00437BF0">
        <w:t>48</w:t>
      </w:r>
      <w:r w:rsidRPr="00E94029">
        <w:t xml:space="preserve"> is het venster te zien nadat je stap 5 hebt uitgevoerd. Klik op ‘Edit’. </w:t>
      </w:r>
    </w:p>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r>
        <w:rPr>
          <w:noProof/>
        </w:rPr>
        <mc:AlternateContent>
          <mc:Choice Requires="wps">
            <w:drawing>
              <wp:anchor distT="0" distB="0" distL="114300" distR="114300" simplePos="0" relativeHeight="251852800" behindDoc="0" locked="0" layoutInCell="1" allowOverlap="1" wp14:anchorId="61621527" wp14:editId="0AD25628">
                <wp:simplePos x="0" y="0"/>
                <wp:positionH relativeFrom="column">
                  <wp:posOffset>3605076</wp:posOffset>
                </wp:positionH>
                <wp:positionV relativeFrom="paragraph">
                  <wp:posOffset>15512</wp:posOffset>
                </wp:positionV>
                <wp:extent cx="3058795" cy="381000"/>
                <wp:effectExtent l="0" t="0" r="8255" b="0"/>
                <wp:wrapSquare wrapText="bothSides"/>
                <wp:docPr id="199" name="Tekstvak 199"/>
                <wp:cNvGraphicFramePr/>
                <a:graphic xmlns:a="http://schemas.openxmlformats.org/drawingml/2006/main">
                  <a:graphicData uri="http://schemas.microsoft.com/office/word/2010/wordprocessingShape">
                    <wps:wsp>
                      <wps:cNvSpPr txBox="1"/>
                      <wps:spPr>
                        <a:xfrm>
                          <a:off x="0" y="0"/>
                          <a:ext cx="3058795" cy="381000"/>
                        </a:xfrm>
                        <a:prstGeom prst="rect">
                          <a:avLst/>
                        </a:prstGeom>
                        <a:solidFill>
                          <a:prstClr val="white"/>
                        </a:solidFill>
                        <a:ln>
                          <a:noFill/>
                        </a:ln>
                      </wps:spPr>
                      <wps:txbx>
                        <w:txbxContent>
                          <w:p w:rsidR="00257ED8" w:rsidRPr="001B5FC8"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48</w:t>
                            </w:r>
                            <w:r>
                              <w:fldChar w:fldCharType="end"/>
                            </w:r>
                            <w:r w:rsidRPr="00BC2A65">
                              <w:t>: Het dashboard laat je aangemaakte resources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21527" id="Tekstvak 199" o:spid="_x0000_s1078" type="#_x0000_t202" style="position:absolute;margin-left:283.85pt;margin-top:1.2pt;width:240.85pt;height:30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" stroked="f">
                <v:textbox inset="0,0,0,0">
                  <w:txbxContent>
                    <w:p w:rsidR="00257ED8" w:rsidRPr="001B5FC8"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48</w:t>
                      </w:r>
                      <w:r>
                        <w:fldChar w:fldCharType="end"/>
                      </w:r>
                      <w:r w:rsidRPr="00BC2A65">
                        <w:t>: Het dashboard laat je aangemaakte resources zien</w:t>
                      </w:r>
                    </w:p>
                  </w:txbxContent>
                </v:textbox>
                <w10:wrap type="square"/>
              </v:shape>
            </w:pict>
          </mc:Fallback>
        </mc:AlternateContent>
      </w:r>
    </w:p>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r w:rsidRPr="00E94029">
        <w:t>7. Laat ‘Custom connector’ op standa</w:t>
      </w:r>
      <w:r>
        <w:t>a</w:t>
      </w:r>
      <w:r w:rsidRPr="00E94029">
        <w:t xml:space="preserve">rd staan (Figuur </w:t>
      </w:r>
      <w:r w:rsidR="00437BF0">
        <w:t>49</w:t>
      </w:r>
      <w:r w:rsidRPr="00E94029">
        <w:t>). Scroll verder naar beneden naar ‘General information’.</w:t>
      </w:r>
    </w:p>
    <w:p w:rsidR="008723B2" w:rsidRPr="00E94029" w:rsidRDefault="008723B2" w:rsidP="008723B2"/>
    <w:p w:rsidR="008723B2" w:rsidRPr="00E94029" w:rsidRDefault="008723B2" w:rsidP="008723B2"/>
    <w:p w:rsidR="008723B2" w:rsidRPr="00E94029" w:rsidRDefault="008723B2" w:rsidP="008723B2">
      <w:r>
        <w:rPr>
          <w:noProof/>
        </w:rPr>
        <mc:AlternateContent>
          <mc:Choice Requires="wps">
            <w:drawing>
              <wp:anchor distT="0" distB="0" distL="114300" distR="114300" simplePos="0" relativeHeight="251854848" behindDoc="0" locked="0" layoutInCell="1" allowOverlap="1" wp14:anchorId="423FFFF8" wp14:editId="2C4B92DB">
                <wp:simplePos x="0" y="0"/>
                <wp:positionH relativeFrom="column">
                  <wp:posOffset>805815</wp:posOffset>
                </wp:positionH>
                <wp:positionV relativeFrom="paragraph">
                  <wp:posOffset>1176020</wp:posOffset>
                </wp:positionV>
                <wp:extent cx="4668520" cy="635"/>
                <wp:effectExtent l="0" t="0" r="0" b="0"/>
                <wp:wrapSquare wrapText="bothSides"/>
                <wp:docPr id="200" name="Tekstvak 200"/>
                <wp:cNvGraphicFramePr/>
                <a:graphic xmlns:a="http://schemas.openxmlformats.org/drawingml/2006/main">
                  <a:graphicData uri="http://schemas.microsoft.com/office/word/2010/wordprocessingShape">
                    <wps:wsp>
                      <wps:cNvSpPr txBox="1"/>
                      <wps:spPr>
                        <a:xfrm>
                          <a:off x="0" y="0"/>
                          <a:ext cx="4668520" cy="635"/>
                        </a:xfrm>
                        <a:prstGeom prst="rect">
                          <a:avLst/>
                        </a:prstGeom>
                        <a:solidFill>
                          <a:prstClr val="white"/>
                        </a:solidFill>
                        <a:ln>
                          <a:noFill/>
                        </a:ln>
                      </wps:spPr>
                      <wps:txbx>
                        <w:txbxContent>
                          <w:p w:rsidR="00257ED8" w:rsidRPr="00AE3D68"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49</w:t>
                            </w:r>
                            <w:r>
                              <w:fldChar w:fldCharType="end"/>
                            </w:r>
                            <w:r>
                              <w:t>: Sla dit venster 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FFFF8" id="Tekstvak 200" o:spid="_x0000_s1079" type="#_x0000_t202" style="position:absolute;margin-left:63.45pt;margin-top:92.6pt;width:367.6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" stroked="f">
                <v:textbox style="mso-fit-shape-to-text:t" inset="0,0,0,0">
                  <w:txbxContent>
                    <w:p w:rsidR="00257ED8" w:rsidRPr="00AE3D68"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49</w:t>
                      </w:r>
                      <w:r>
                        <w:fldChar w:fldCharType="end"/>
                      </w:r>
                      <w:r>
                        <w:t>: Sla dit venster over</w:t>
                      </w:r>
                    </w:p>
                  </w:txbxContent>
                </v:textbox>
                <w10:wrap type="square"/>
              </v:shape>
            </w:pict>
          </mc:Fallback>
        </mc:AlternateContent>
      </w:r>
      <w:r w:rsidRPr="00E94029">
        <w:rPr>
          <w:noProof/>
        </w:rPr>
        <w:drawing>
          <wp:anchor distT="0" distB="0" distL="114300" distR="114300" simplePos="0" relativeHeight="251850752" behindDoc="0" locked="0" layoutInCell="1" allowOverlap="1" wp14:anchorId="6A4D9327" wp14:editId="3D1336D4">
            <wp:simplePos x="0" y="0"/>
            <wp:positionH relativeFrom="margin">
              <wp:align>center</wp:align>
            </wp:positionH>
            <wp:positionV relativeFrom="margin">
              <wp:posOffset>5833110</wp:posOffset>
            </wp:positionV>
            <wp:extent cx="4668520" cy="1078230"/>
            <wp:effectExtent l="0" t="0" r="0" b="7620"/>
            <wp:wrapSquare wrapText="bothSides"/>
            <wp:docPr id="209" name="Afbeelding 209" descr="https://cdn.discordapp.com/attachments/359058606429175828/45169691538646630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59058606429175828/451696915386466305/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Pr="00E94029" w:rsidRDefault="008723B2" w:rsidP="008723B2">
      <w:r>
        <w:rPr>
          <w:noProof/>
        </w:rPr>
        <mc:AlternateContent>
          <mc:Choice Requires="wps">
            <w:drawing>
              <wp:anchor distT="0" distB="0" distL="114300" distR="114300" simplePos="0" relativeHeight="251855872" behindDoc="0" locked="0" layoutInCell="1" allowOverlap="1" wp14:anchorId="252B3FEE" wp14:editId="074049EF">
                <wp:simplePos x="0" y="0"/>
                <wp:positionH relativeFrom="column">
                  <wp:posOffset>2122170</wp:posOffset>
                </wp:positionH>
                <wp:positionV relativeFrom="paragraph">
                  <wp:posOffset>3166110</wp:posOffset>
                </wp:positionV>
                <wp:extent cx="4530725" cy="635"/>
                <wp:effectExtent l="0" t="0" r="0" b="0"/>
                <wp:wrapSquare wrapText="bothSides"/>
                <wp:docPr id="201" name="Tekstvak 201"/>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wps:spPr>
                      <wps:txbx>
                        <w:txbxContent>
                          <w:p w:rsidR="00257ED8" w:rsidRPr="00854B5C"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50</w:t>
                            </w:r>
                            <w:r>
                              <w:fldChar w:fldCharType="end"/>
                            </w:r>
                            <w:r w:rsidRPr="00D3467C">
                              <w:t>: Venster voor algemene informatie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B3FEE" id="Tekstvak 201" o:spid="_x0000_s1080" type="#_x0000_t202" style="position:absolute;margin-left:167.1pt;margin-top:249.3pt;width:356.7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" stroked="f">
                <v:textbox style="mso-fit-shape-to-text:t" inset="0,0,0,0">
                  <w:txbxContent>
                    <w:p w:rsidR="00257ED8" w:rsidRPr="00854B5C"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50</w:t>
                      </w:r>
                      <w:r>
                        <w:fldChar w:fldCharType="end"/>
                      </w:r>
                      <w:r w:rsidRPr="00D3467C">
                        <w:t>: Venster voor algemene informatie van je connector</w:t>
                      </w:r>
                    </w:p>
                  </w:txbxContent>
                </v:textbox>
                <w10:wrap type="square"/>
              </v:shape>
            </w:pict>
          </mc:Fallback>
        </mc:AlternateContent>
      </w:r>
      <w:r w:rsidRPr="00E94029">
        <w:rPr>
          <w:noProof/>
        </w:rPr>
        <w:drawing>
          <wp:anchor distT="0" distB="0" distL="114300" distR="114300" simplePos="0" relativeHeight="251853824" behindDoc="0" locked="0" layoutInCell="1" allowOverlap="1" wp14:anchorId="4860F957" wp14:editId="4B4A5C31">
            <wp:simplePos x="0" y="0"/>
            <wp:positionH relativeFrom="margin">
              <wp:posOffset>2122747</wp:posOffset>
            </wp:positionH>
            <wp:positionV relativeFrom="margin">
              <wp:posOffset>-84975</wp:posOffset>
            </wp:positionV>
            <wp:extent cx="4530725" cy="3380105"/>
            <wp:effectExtent l="0" t="0" r="3175" b="0"/>
            <wp:wrapSquare wrapText="bothSides"/>
            <wp:docPr id="210" name="Afbeelding 210" descr="https://cdn.discordapp.com/attachments/359058606429175828/4516972847537848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359058606429175828/451697284753784832/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8. Je kan de achtergrond kleur van de icon aanpassen naar voorkeur. Voeg een beschrijving toe waardoor gebruikers weten wat je connector precies doet. In ons geval maakt het verbinding met de </w:t>
      </w:r>
      <w:r w:rsidR="00437BF0">
        <w:t>SMS</w:t>
      </w:r>
      <w:r w:rsidRPr="00E94029">
        <w:t xml:space="preserve"> API van CM. Vul de rest van het venster in zoals weergegeven op figuur </w:t>
      </w:r>
      <w:r w:rsidR="00886757">
        <w:t>50</w:t>
      </w:r>
      <w:r w:rsidRPr="00E94029">
        <w:t xml:space="preserve">. Vergeet niet als host </w:t>
      </w:r>
      <w:r w:rsidRPr="00E94029">
        <w:rPr>
          <w:b/>
        </w:rPr>
        <w:t xml:space="preserve">api.cmtelecom.com </w:t>
      </w:r>
      <w:r w:rsidRPr="00E94029">
        <w:t>in te vullen. Klik op ‘</w:t>
      </w:r>
      <w:r w:rsidR="009F5D28" w:rsidRPr="00E94029">
        <w:t>Security’ om</w:t>
      </w:r>
      <w:r w:rsidRPr="00E94029">
        <w:t xml:space="preserve"> verder te gaan.</w:t>
      </w:r>
    </w:p>
    <w:p w:rsidR="008723B2" w:rsidRPr="00E94029" w:rsidRDefault="008723B2" w:rsidP="008723B2"/>
    <w:p w:rsidR="00116AAD" w:rsidRDefault="00116AAD" w:rsidP="002018FB"/>
    <w:p w:rsidR="00116AAD" w:rsidRDefault="00116AAD" w:rsidP="002018FB"/>
    <w:p w:rsidR="000D711A" w:rsidRDefault="000D711A" w:rsidP="002018FB"/>
    <w:p w:rsidR="002018FB" w:rsidRPr="000D711A" w:rsidRDefault="000D711A" w:rsidP="002018FB">
      <w:r>
        <w:rPr>
          <w:noProof/>
        </w:rPr>
        <mc:AlternateContent>
          <mc:Choice Requires="wps">
            <w:drawing>
              <wp:anchor distT="0" distB="0" distL="114300" distR="114300" simplePos="0" relativeHeight="251870208" behindDoc="0" locked="0" layoutInCell="1" allowOverlap="1" wp14:anchorId="079087E9" wp14:editId="4EBAA7EC">
                <wp:simplePos x="0" y="0"/>
                <wp:positionH relativeFrom="column">
                  <wp:posOffset>2182495</wp:posOffset>
                </wp:positionH>
                <wp:positionV relativeFrom="paragraph">
                  <wp:posOffset>1795780</wp:posOffset>
                </wp:positionV>
                <wp:extent cx="4467860" cy="635"/>
                <wp:effectExtent l="0" t="0" r="0" b="0"/>
                <wp:wrapSquare wrapText="bothSides"/>
                <wp:docPr id="217" name="Tekstvak 217"/>
                <wp:cNvGraphicFramePr/>
                <a:graphic xmlns:a="http://schemas.openxmlformats.org/drawingml/2006/main">
                  <a:graphicData uri="http://schemas.microsoft.com/office/word/2010/wordprocessingShape">
                    <wps:wsp>
                      <wps:cNvSpPr txBox="1"/>
                      <wps:spPr>
                        <a:xfrm>
                          <a:off x="0" y="0"/>
                          <a:ext cx="4467860" cy="635"/>
                        </a:xfrm>
                        <a:prstGeom prst="rect">
                          <a:avLst/>
                        </a:prstGeom>
                        <a:solidFill>
                          <a:prstClr val="white"/>
                        </a:solidFill>
                        <a:ln>
                          <a:noFill/>
                        </a:ln>
                      </wps:spPr>
                      <wps:txbx>
                        <w:txbxContent>
                          <w:p w:rsidR="00257ED8" w:rsidRPr="000D711A" w:rsidRDefault="00257ED8" w:rsidP="000D711A">
                            <w:pPr>
                              <w:pStyle w:val="Bijschrift"/>
                              <w:rPr>
                                <w:noProof/>
                                <w:sz w:val="24"/>
                                <w:szCs w:val="24"/>
                              </w:rPr>
                            </w:pPr>
                            <w:r>
                              <w:t xml:space="preserve">Figuur </w:t>
                            </w:r>
                            <w:r>
                              <w:fldChar w:fldCharType="begin"/>
                            </w:r>
                            <w:r>
                              <w:instrText xml:space="preserve"> SEQ Figuur \* ARABIC </w:instrText>
                            </w:r>
                            <w:r>
                              <w:fldChar w:fldCharType="separate"/>
                            </w:r>
                            <w:r>
                              <w:rPr>
                                <w:noProof/>
                              </w:rPr>
                              <w:t>51</w:t>
                            </w:r>
                            <w:r>
                              <w:fldChar w:fldCharType="end"/>
                            </w:r>
                            <w:r>
                              <w:t>:</w:t>
                            </w:r>
                            <w:r w:rsidRPr="005E4178">
                              <w:t>Venster voor security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087E9" id="Tekstvak 217" o:spid="_x0000_s1081" type="#_x0000_t202" style="position:absolute;margin-left:171.85pt;margin-top:141.4pt;width:351.8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" stroked="f">
                <v:textbox style="mso-fit-shape-to-text:t" inset="0,0,0,0">
                  <w:txbxContent>
                    <w:p w:rsidR="00257ED8" w:rsidRPr="000D711A" w:rsidRDefault="00257ED8" w:rsidP="000D711A">
                      <w:pPr>
                        <w:pStyle w:val="Bijschrift"/>
                        <w:rPr>
                          <w:noProof/>
                          <w:sz w:val="24"/>
                          <w:szCs w:val="24"/>
                        </w:rPr>
                      </w:pPr>
                      <w:r>
                        <w:t xml:space="preserve">Figuur </w:t>
                      </w:r>
                      <w:r>
                        <w:fldChar w:fldCharType="begin"/>
                      </w:r>
                      <w:r>
                        <w:instrText xml:space="preserve"> SEQ Figuur \* ARABIC </w:instrText>
                      </w:r>
                      <w:r>
                        <w:fldChar w:fldCharType="separate"/>
                      </w:r>
                      <w:r>
                        <w:rPr>
                          <w:noProof/>
                        </w:rPr>
                        <w:t>51</w:t>
                      </w:r>
                      <w:r>
                        <w:fldChar w:fldCharType="end"/>
                      </w:r>
                      <w:r>
                        <w:t>:</w:t>
                      </w:r>
                      <w:r w:rsidRPr="005E4178">
                        <w:t>Venster voor security van je connector</w:t>
                      </w:r>
                    </w:p>
                  </w:txbxContent>
                </v:textbox>
                <w10:wrap type="square"/>
              </v:shape>
            </w:pict>
          </mc:Fallback>
        </mc:AlternateContent>
      </w:r>
      <w:r>
        <w:rPr>
          <w:noProof/>
          <w:lang w:val="en-GB"/>
        </w:rPr>
        <w:drawing>
          <wp:anchor distT="0" distB="0" distL="114300" distR="114300" simplePos="0" relativeHeight="251868160" behindDoc="0" locked="0" layoutInCell="1" allowOverlap="1" wp14:anchorId="282F29FE" wp14:editId="346ACEBD">
            <wp:simplePos x="0" y="0"/>
            <wp:positionH relativeFrom="page">
              <wp:posOffset>2822690</wp:posOffset>
            </wp:positionH>
            <wp:positionV relativeFrom="margin">
              <wp:posOffset>3923607</wp:posOffset>
            </wp:positionV>
            <wp:extent cx="4467860" cy="1552575"/>
            <wp:effectExtent l="0" t="0" r="8890" b="9525"/>
            <wp:wrapSquare wrapText="bothSides"/>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86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64D" w:rsidRPr="000D711A">
        <w:t xml:space="preserve"> </w:t>
      </w:r>
    </w:p>
    <w:p w:rsidR="000D711A" w:rsidRPr="000D711A" w:rsidRDefault="000D711A" w:rsidP="000D711A">
      <w:r w:rsidRPr="000D711A">
        <w:t xml:space="preserve">9. </w:t>
      </w:r>
      <w:r w:rsidRPr="00E94029">
        <w:t>Vanaf het eerste keuze menu kies ‘</w:t>
      </w:r>
      <w:r>
        <w:t>No authentication’</w:t>
      </w:r>
      <w:r w:rsidRPr="00E94029">
        <w:t xml:space="preserve"> zoals in figuur </w:t>
      </w:r>
      <w:r>
        <w:t>51</w:t>
      </w:r>
      <w:r w:rsidRPr="00E94029">
        <w:t>.</w:t>
      </w:r>
      <w:r>
        <w:t xml:space="preserve"> Dit is anders dan bij de andere hoofdstukken, omdat je </w:t>
      </w:r>
      <w:r w:rsidR="00F57718">
        <w:t>bij</w:t>
      </w:r>
      <w:r>
        <w:t xml:space="preserve"> SMS de token in de body doet</w:t>
      </w:r>
      <w:r w:rsidR="002A7C21">
        <w:t xml:space="preserve"> i.p.v. in de header</w:t>
      </w:r>
      <w:r>
        <w:t>.</w:t>
      </w:r>
    </w:p>
    <w:p w:rsidR="00CC5145" w:rsidRDefault="00CC5145" w:rsidP="002018FB"/>
    <w:p w:rsidR="00CC5145" w:rsidRDefault="00CC5145" w:rsidP="002018FB"/>
    <w:p w:rsidR="00CC5145" w:rsidRDefault="00CC5145" w:rsidP="002018FB"/>
    <w:p w:rsidR="00CC5145" w:rsidRDefault="00CC5145" w:rsidP="002018FB"/>
    <w:p w:rsidR="001D1DC8" w:rsidRDefault="00CC5145" w:rsidP="002018FB">
      <w:r>
        <w:rPr>
          <w:noProof/>
        </w:rPr>
        <mc:AlternateContent>
          <mc:Choice Requires="wps">
            <w:drawing>
              <wp:anchor distT="0" distB="0" distL="114300" distR="114300" simplePos="0" relativeHeight="251874304" behindDoc="0" locked="0" layoutInCell="1" allowOverlap="1" wp14:anchorId="56462108" wp14:editId="5B6E2445">
                <wp:simplePos x="0" y="0"/>
                <wp:positionH relativeFrom="margin">
                  <wp:posOffset>2229144</wp:posOffset>
                </wp:positionH>
                <wp:positionV relativeFrom="paragraph">
                  <wp:posOffset>1554480</wp:posOffset>
                </wp:positionV>
                <wp:extent cx="2259965" cy="268605"/>
                <wp:effectExtent l="0" t="0" r="6985" b="0"/>
                <wp:wrapSquare wrapText="bothSides"/>
                <wp:docPr id="220" name="Tekstvak 220"/>
                <wp:cNvGraphicFramePr/>
                <a:graphic xmlns:a="http://schemas.openxmlformats.org/drawingml/2006/main">
                  <a:graphicData uri="http://schemas.microsoft.com/office/word/2010/wordprocessingShape">
                    <wps:wsp>
                      <wps:cNvSpPr txBox="1"/>
                      <wps:spPr>
                        <a:xfrm>
                          <a:off x="0" y="0"/>
                          <a:ext cx="2259965" cy="268605"/>
                        </a:xfrm>
                        <a:prstGeom prst="rect">
                          <a:avLst/>
                        </a:prstGeom>
                        <a:solidFill>
                          <a:prstClr val="white"/>
                        </a:solidFill>
                        <a:ln>
                          <a:noFill/>
                        </a:ln>
                      </wps:spPr>
                      <wps:txbx>
                        <w:txbxContent>
                          <w:p w:rsidR="00257ED8" w:rsidRPr="00AF0C44" w:rsidRDefault="00257ED8" w:rsidP="00CC5145">
                            <w:pPr>
                              <w:pStyle w:val="Bijschrift"/>
                              <w:rPr>
                                <w:sz w:val="24"/>
                                <w:szCs w:val="24"/>
                              </w:rPr>
                            </w:pPr>
                            <w:r>
                              <w:t xml:space="preserve">Figuur </w:t>
                            </w:r>
                            <w:r>
                              <w:fldChar w:fldCharType="begin"/>
                            </w:r>
                            <w:r>
                              <w:instrText xml:space="preserve"> SEQ Figuur \* ARABIC </w:instrText>
                            </w:r>
                            <w:r>
                              <w:fldChar w:fldCharType="separate"/>
                            </w:r>
                            <w:r>
                              <w:rPr>
                                <w:noProof/>
                              </w:rPr>
                              <w:t>52</w:t>
                            </w:r>
                            <w:r>
                              <w:fldChar w:fldCharType="end"/>
                            </w:r>
                            <w:r>
                              <w:t>: Actie overzicht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62108" id="Tekstvak 220" o:spid="_x0000_s1082" type="#_x0000_t202" style="position:absolute;margin-left:175.5pt;margin-top:122.4pt;width:177.95pt;height:21.1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" stroked="f">
                <v:textbox inset="0,0,0,0">
                  <w:txbxContent>
                    <w:p w:rsidR="00257ED8" w:rsidRPr="00AF0C44" w:rsidRDefault="00257ED8" w:rsidP="00CC5145">
                      <w:pPr>
                        <w:pStyle w:val="Bijschrift"/>
                        <w:rPr>
                          <w:sz w:val="24"/>
                          <w:szCs w:val="24"/>
                        </w:rPr>
                      </w:pPr>
                      <w:r>
                        <w:t xml:space="preserve">Figuur </w:t>
                      </w:r>
                      <w:r>
                        <w:fldChar w:fldCharType="begin"/>
                      </w:r>
                      <w:r>
                        <w:instrText xml:space="preserve"> SEQ Figuur \* ARABIC </w:instrText>
                      </w:r>
                      <w:r>
                        <w:fldChar w:fldCharType="separate"/>
                      </w:r>
                      <w:r>
                        <w:rPr>
                          <w:noProof/>
                        </w:rPr>
                        <w:t>52</w:t>
                      </w:r>
                      <w:r>
                        <w:fldChar w:fldCharType="end"/>
                      </w:r>
                      <w:r>
                        <w:t>: Actie overzicht</w:t>
                      </w:r>
                    </w:p>
                  </w:txbxContent>
                </v:textbox>
                <w10:wrap type="square" anchorx="margin"/>
              </v:shape>
            </w:pict>
          </mc:Fallback>
        </mc:AlternateContent>
      </w:r>
      <w:r>
        <w:t>10</w:t>
      </w:r>
      <w:r w:rsidRPr="00E94029">
        <w:t xml:space="preserve">. Om een nieuwe actie toe te voegen klik op het plusje bij ‘New action’ (Figuur </w:t>
      </w:r>
      <w:r w:rsidRPr="00E94029">
        <w:rPr>
          <w:noProof/>
        </w:rPr>
        <w:drawing>
          <wp:anchor distT="0" distB="0" distL="114300" distR="114300" simplePos="0" relativeHeight="251872256" behindDoc="0" locked="0" layoutInCell="1" allowOverlap="1" wp14:anchorId="53530BCF" wp14:editId="33F8F8A4">
            <wp:simplePos x="0" y="0"/>
            <wp:positionH relativeFrom="margin">
              <wp:posOffset>2170770</wp:posOffset>
            </wp:positionH>
            <wp:positionV relativeFrom="margin">
              <wp:posOffset>6013388</wp:posOffset>
            </wp:positionV>
            <wp:extent cx="5482590" cy="1636395"/>
            <wp:effectExtent l="0" t="0" r="3810" b="1905"/>
            <wp:wrapSquare wrapText="bothSides"/>
            <wp:docPr id="219" name="Afbeelding 219" descr="https://cdn.discordapp.com/attachments/359058606429175828/4517001017448202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359058606429175828/45170010174482022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59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t>52).</w:t>
      </w:r>
    </w:p>
    <w:p w:rsidR="00CC5145" w:rsidRDefault="00CC5145" w:rsidP="002018FB"/>
    <w:p w:rsidR="00CC5145" w:rsidRDefault="00CC5145" w:rsidP="002018FB"/>
    <w:p w:rsidR="00CC5145" w:rsidRDefault="00CC5145" w:rsidP="002018FB"/>
    <w:p w:rsidR="00CC5145" w:rsidRDefault="00CC5145" w:rsidP="002018FB"/>
    <w:p w:rsidR="00CC5145" w:rsidRDefault="00CC5145" w:rsidP="002018FB"/>
    <w:p w:rsidR="00CC5145" w:rsidRDefault="00CC5145" w:rsidP="002018FB"/>
    <w:p w:rsidR="00CC5145" w:rsidRDefault="00CC5145" w:rsidP="002018FB"/>
    <w:p w:rsidR="00CC5145" w:rsidRDefault="00CC5145" w:rsidP="002018FB"/>
    <w:p w:rsidR="00CC5145" w:rsidRDefault="00616C7C" w:rsidP="00CC5145">
      <w:r>
        <w:rPr>
          <w:noProof/>
        </w:rPr>
        <w:lastRenderedPageBreak/>
        <mc:AlternateContent>
          <mc:Choice Requires="wps">
            <w:drawing>
              <wp:anchor distT="0" distB="0" distL="114300" distR="114300" simplePos="0" relativeHeight="251878400" behindDoc="0" locked="0" layoutInCell="1" allowOverlap="1" wp14:anchorId="31702594" wp14:editId="365E5C5C">
                <wp:simplePos x="0" y="0"/>
                <wp:positionH relativeFrom="column">
                  <wp:posOffset>3434080</wp:posOffset>
                </wp:positionH>
                <wp:positionV relativeFrom="paragraph">
                  <wp:posOffset>2450465</wp:posOffset>
                </wp:positionV>
                <wp:extent cx="2857500" cy="635"/>
                <wp:effectExtent l="0" t="0" r="0" b="0"/>
                <wp:wrapSquare wrapText="bothSides"/>
                <wp:docPr id="223" name="Tekstvak 22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257ED8" w:rsidRPr="00640544" w:rsidRDefault="00257ED8" w:rsidP="00616C7C">
                            <w:pPr>
                              <w:pStyle w:val="Bijschrift"/>
                              <w:rPr>
                                <w:noProof/>
                                <w:sz w:val="24"/>
                                <w:szCs w:val="24"/>
                              </w:rPr>
                            </w:pPr>
                            <w:r>
                              <w:t xml:space="preserve">Figuur </w:t>
                            </w:r>
                            <w:r>
                              <w:fldChar w:fldCharType="begin"/>
                            </w:r>
                            <w:r>
                              <w:instrText xml:space="preserve"> SEQ Figuur \* ARABIC </w:instrText>
                            </w:r>
                            <w:r>
                              <w:fldChar w:fldCharType="separate"/>
                            </w:r>
                            <w:r>
                              <w:rPr>
                                <w:noProof/>
                              </w:rPr>
                              <w:t>53</w:t>
                            </w:r>
                            <w:r>
                              <w:fldChar w:fldCharType="end"/>
                            </w:r>
                            <w:r>
                              <w:t xml:space="preserve">: </w:t>
                            </w:r>
                            <w:r w:rsidRPr="00B02E50">
                              <w:t>Algemene informatie over Actie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02594" id="Tekstvak 223" o:spid="_x0000_s1083" type="#_x0000_t202" style="position:absolute;margin-left:270.4pt;margin-top:192.95pt;width:22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" stroked="f">
                <v:textbox style="mso-fit-shape-to-text:t" inset="0,0,0,0">
                  <w:txbxContent>
                    <w:p w:rsidR="00257ED8" w:rsidRPr="00640544" w:rsidRDefault="00257ED8" w:rsidP="00616C7C">
                      <w:pPr>
                        <w:pStyle w:val="Bijschrift"/>
                        <w:rPr>
                          <w:noProof/>
                          <w:sz w:val="24"/>
                          <w:szCs w:val="24"/>
                        </w:rPr>
                      </w:pPr>
                      <w:r>
                        <w:t xml:space="preserve">Figuur </w:t>
                      </w:r>
                      <w:r>
                        <w:fldChar w:fldCharType="begin"/>
                      </w:r>
                      <w:r>
                        <w:instrText xml:space="preserve"> SEQ Figuur \* ARABIC </w:instrText>
                      </w:r>
                      <w:r>
                        <w:fldChar w:fldCharType="separate"/>
                      </w:r>
                      <w:r>
                        <w:rPr>
                          <w:noProof/>
                        </w:rPr>
                        <w:t>53</w:t>
                      </w:r>
                      <w:r>
                        <w:fldChar w:fldCharType="end"/>
                      </w:r>
                      <w:r>
                        <w:t xml:space="preserve">: </w:t>
                      </w:r>
                      <w:r w:rsidRPr="00B02E50">
                        <w:t>Algemene informatie over Actie</w:t>
                      </w:r>
                    </w:p>
                  </w:txbxContent>
                </v:textbox>
                <w10:wrap type="square"/>
              </v:shape>
            </w:pict>
          </mc:Fallback>
        </mc:AlternateContent>
      </w:r>
      <w:r w:rsidR="00CC5145">
        <w:rPr>
          <w:noProof/>
        </w:rPr>
        <w:drawing>
          <wp:anchor distT="0" distB="0" distL="114300" distR="114300" simplePos="0" relativeHeight="251876352" behindDoc="0" locked="0" layoutInCell="1" allowOverlap="1" wp14:anchorId="4817A00D" wp14:editId="4D63E046">
            <wp:simplePos x="0" y="0"/>
            <wp:positionH relativeFrom="margin">
              <wp:posOffset>3434576</wp:posOffset>
            </wp:positionH>
            <wp:positionV relativeFrom="page">
              <wp:posOffset>854478</wp:posOffset>
            </wp:positionV>
            <wp:extent cx="2857500" cy="2746375"/>
            <wp:effectExtent l="0" t="0" r="0" b="0"/>
            <wp:wrapSquare wrapText="bothSides"/>
            <wp:docPr id="222" name="Afbeelding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500" cy="2746375"/>
                    </a:xfrm>
                    <a:prstGeom prst="rect">
                      <a:avLst/>
                    </a:prstGeom>
                  </pic:spPr>
                </pic:pic>
              </a:graphicData>
            </a:graphic>
            <wp14:sizeRelH relativeFrom="margin">
              <wp14:pctWidth>0</wp14:pctWidth>
            </wp14:sizeRelH>
            <wp14:sizeRelV relativeFrom="margin">
              <wp14:pctHeight>0</wp14:pctHeight>
            </wp14:sizeRelV>
          </wp:anchor>
        </w:drawing>
      </w:r>
    </w:p>
    <w:p w:rsidR="00CC5145" w:rsidRPr="00E94029" w:rsidRDefault="00616C7C" w:rsidP="00CC5145">
      <w:r>
        <w:t>11</w:t>
      </w:r>
      <w:r w:rsidR="00CC5145" w:rsidRPr="00E94029">
        <w:t xml:space="preserve">. Na stap </w:t>
      </w:r>
      <w:r w:rsidR="00CC5145">
        <w:t>10</w:t>
      </w:r>
      <w:r w:rsidR="00CC5145" w:rsidRPr="00E94029">
        <w:t xml:space="preserve"> krijg je een formulier te zien (Figuur </w:t>
      </w:r>
      <w:r w:rsidR="00CC5145">
        <w:t>53</w:t>
      </w:r>
      <w:r w:rsidR="00CC5145" w:rsidRPr="00E94029">
        <w:t>). Beschrijf je actie met een samenvatting bij ‘Summary’. Geef de volledige beschrijving bij ‘Description’. Bij ‘Operation ID’ vul je een unieke ID in voor je connector. Laat ‘Visibilty’ op standaard staan. Scroll naar beneden voor de volgende stap.</w:t>
      </w:r>
      <w:r w:rsidR="00CC5145" w:rsidRPr="00CC5145">
        <w:rPr>
          <w:noProof/>
        </w:rPr>
        <w:t xml:space="preserve"> </w:t>
      </w:r>
    </w:p>
    <w:p w:rsidR="00CC5145" w:rsidRPr="00E94029" w:rsidRDefault="00CC5145" w:rsidP="00CC5145"/>
    <w:p w:rsidR="00CC5145" w:rsidRDefault="00CC5145" w:rsidP="002018FB"/>
    <w:p w:rsidR="00616C7C" w:rsidRDefault="00616C7C" w:rsidP="002018FB"/>
    <w:p w:rsidR="00616C7C" w:rsidRDefault="00616C7C" w:rsidP="002018FB"/>
    <w:p w:rsidR="00616C7C" w:rsidRDefault="00616C7C" w:rsidP="002018FB"/>
    <w:p w:rsidR="00616C7C" w:rsidRDefault="00616C7C" w:rsidP="002018FB"/>
    <w:p w:rsidR="00130447" w:rsidRDefault="00130447" w:rsidP="002018FB"/>
    <w:p w:rsidR="00130447" w:rsidRDefault="00130447" w:rsidP="00130447"/>
    <w:p w:rsidR="00C24F3D" w:rsidRDefault="00C24F3D" w:rsidP="00130447"/>
    <w:p w:rsidR="00C24F3D" w:rsidRDefault="00C24F3D" w:rsidP="00130447"/>
    <w:p w:rsidR="00C24F3D" w:rsidRDefault="00C24F3D" w:rsidP="00130447">
      <w:r w:rsidRPr="00E94029">
        <w:rPr>
          <w:noProof/>
        </w:rPr>
        <w:drawing>
          <wp:anchor distT="0" distB="0" distL="114300" distR="114300" simplePos="0" relativeHeight="251880448" behindDoc="0" locked="0" layoutInCell="1" allowOverlap="1" wp14:anchorId="477B9A1E" wp14:editId="6BD43F59">
            <wp:simplePos x="0" y="0"/>
            <wp:positionH relativeFrom="margin">
              <wp:align>right</wp:align>
            </wp:positionH>
            <wp:positionV relativeFrom="page">
              <wp:align>center</wp:align>
            </wp:positionV>
            <wp:extent cx="4237355" cy="1082040"/>
            <wp:effectExtent l="0" t="0" r="0" b="3810"/>
            <wp:wrapSquare wrapText="bothSides"/>
            <wp:docPr id="225" name="Afbeelding 225" descr="https://cdn.discordapp.com/attachments/359058606429175828/4517022475843010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discordapp.com/attachments/359058606429175828/451702247584301056/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1082040"/>
                    </a:xfrm>
                    <a:prstGeom prst="rect">
                      <a:avLst/>
                    </a:prstGeom>
                    <a:noFill/>
                    <a:ln>
                      <a:noFill/>
                    </a:ln>
                  </pic:spPr>
                </pic:pic>
              </a:graphicData>
            </a:graphic>
          </wp:anchor>
        </w:drawing>
      </w:r>
    </w:p>
    <w:p w:rsidR="00130447" w:rsidRDefault="00130447" w:rsidP="00130447"/>
    <w:p w:rsidR="00130447" w:rsidRPr="00E94029" w:rsidRDefault="00130447" w:rsidP="00130447">
      <w:r>
        <w:t>12</w:t>
      </w:r>
      <w:r w:rsidRPr="00E94029">
        <w:t xml:space="preserve">. Onder het venster van Figuur </w:t>
      </w:r>
      <w:r>
        <w:t>53</w:t>
      </w:r>
      <w:r w:rsidRPr="00E94029">
        <w:t xml:space="preserve"> is een link met een titel aanvraag, zoals te zien is op figuur </w:t>
      </w:r>
      <w:r>
        <w:t>54</w:t>
      </w:r>
      <w:r w:rsidRPr="00E94029">
        <w:t>. Klik hierop.</w:t>
      </w:r>
      <w:r w:rsidRPr="00710A93">
        <w:rPr>
          <w:noProof/>
        </w:rPr>
        <w:t xml:space="preserve"> </w:t>
      </w:r>
    </w:p>
    <w:p w:rsidR="00130447" w:rsidRDefault="00AE761F" w:rsidP="00130447">
      <w:r>
        <w:rPr>
          <w:noProof/>
        </w:rPr>
        <mc:AlternateContent>
          <mc:Choice Requires="wps">
            <w:drawing>
              <wp:anchor distT="0" distB="0" distL="114300" distR="114300" simplePos="0" relativeHeight="251882496" behindDoc="0" locked="0" layoutInCell="1" allowOverlap="1" wp14:anchorId="33961A7C" wp14:editId="2082E5FC">
                <wp:simplePos x="0" y="0"/>
                <wp:positionH relativeFrom="column">
                  <wp:posOffset>2293341</wp:posOffset>
                </wp:positionH>
                <wp:positionV relativeFrom="paragraph">
                  <wp:posOffset>10176</wp:posOffset>
                </wp:positionV>
                <wp:extent cx="4237355" cy="635"/>
                <wp:effectExtent l="0" t="0" r="0" b="0"/>
                <wp:wrapSquare wrapText="bothSides"/>
                <wp:docPr id="226" name="Tekstvak 226"/>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rsidR="00257ED8" w:rsidRPr="00212397" w:rsidRDefault="00257ED8" w:rsidP="00130447">
                            <w:pPr>
                              <w:pStyle w:val="Bijschrift"/>
                              <w:rPr>
                                <w:noProof/>
                                <w:sz w:val="24"/>
                                <w:szCs w:val="24"/>
                              </w:rPr>
                            </w:pPr>
                            <w:r>
                              <w:t xml:space="preserve">Figuur </w:t>
                            </w:r>
                            <w:r>
                              <w:fldChar w:fldCharType="begin"/>
                            </w:r>
                            <w:r>
                              <w:instrText xml:space="preserve"> SEQ Figuur \* ARABIC </w:instrText>
                            </w:r>
                            <w:r>
                              <w:fldChar w:fldCharType="separate"/>
                            </w:r>
                            <w:r>
                              <w:rPr>
                                <w:noProof/>
                              </w:rPr>
                              <w:t>54</w:t>
                            </w:r>
                            <w:r>
                              <w:fldChar w:fldCharType="end"/>
                            </w:r>
                            <w:r>
                              <w:t xml:space="preserve">: </w:t>
                            </w:r>
                            <w:r w:rsidRPr="00901698">
                              <w:t>Venster om een request toe te voegen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61A7C" id="Tekstvak 226" o:spid="_x0000_s1084" type="#_x0000_t202" style="position:absolute;margin-left:180.6pt;margin-top:.8pt;width:333.6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" stroked="f">
                <v:textbox style="mso-fit-shape-to-text:t" inset="0,0,0,0">
                  <w:txbxContent>
                    <w:p w:rsidR="00257ED8" w:rsidRPr="00212397" w:rsidRDefault="00257ED8" w:rsidP="00130447">
                      <w:pPr>
                        <w:pStyle w:val="Bijschrift"/>
                        <w:rPr>
                          <w:noProof/>
                          <w:sz w:val="24"/>
                          <w:szCs w:val="24"/>
                        </w:rPr>
                      </w:pPr>
                      <w:r>
                        <w:t xml:space="preserve">Figuur </w:t>
                      </w:r>
                      <w:r>
                        <w:fldChar w:fldCharType="begin"/>
                      </w:r>
                      <w:r>
                        <w:instrText xml:space="preserve"> SEQ Figuur \* ARABIC </w:instrText>
                      </w:r>
                      <w:r>
                        <w:fldChar w:fldCharType="separate"/>
                      </w:r>
                      <w:r>
                        <w:rPr>
                          <w:noProof/>
                        </w:rPr>
                        <w:t>54</w:t>
                      </w:r>
                      <w:r>
                        <w:fldChar w:fldCharType="end"/>
                      </w:r>
                      <w:r>
                        <w:t xml:space="preserve">: </w:t>
                      </w:r>
                      <w:r w:rsidRPr="00901698">
                        <w:t>Venster om een request toe te voegen</w:t>
                      </w:r>
                    </w:p>
                  </w:txbxContent>
                </v:textbox>
                <w10:wrap type="square"/>
              </v:shape>
            </w:pict>
          </mc:Fallback>
        </mc:AlternateContent>
      </w:r>
    </w:p>
    <w:p w:rsidR="00130447" w:rsidRDefault="00130447" w:rsidP="00130447"/>
    <w:p w:rsidR="00130447" w:rsidRDefault="00130447"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130447" w:rsidRDefault="00130447" w:rsidP="00130447"/>
    <w:p w:rsidR="00130447" w:rsidRDefault="00130447" w:rsidP="00130447"/>
    <w:p w:rsidR="00C24F3D" w:rsidRPr="00E94029" w:rsidRDefault="009D37DE" w:rsidP="00C24F3D">
      <w:r>
        <w:t>13</w:t>
      </w:r>
      <w:r w:rsidR="00C24F3D" w:rsidRPr="00E94029">
        <w:t xml:space="preserve">. Aan de rechter kant van het scherm komt een formulier in beeld. Selecteer ‘POST’ en vul de velden as volgt in. Vergeet niet bij ‘Headers’ de input te scheiden met een nieuwe lijn, zoals te zien bij figuur </w:t>
      </w:r>
      <w:r w:rsidR="004B552C">
        <w:t>55</w:t>
      </w:r>
      <w:r w:rsidR="00C24F3D" w:rsidRPr="00E94029">
        <w:t xml:space="preserve">. </w:t>
      </w:r>
      <w:r w:rsidR="00C24F3D">
        <w:t xml:space="preserve">Het programma leest de request namelijk per lijn. Uitgebreide informatie is te vinden op </w:t>
      </w:r>
      <w:hyperlink r:id="rId39" w:history="1">
        <w:r w:rsidR="00174A6D" w:rsidRPr="00C9338D">
          <w:rPr>
            <w:rStyle w:val="Hyperlink"/>
          </w:rPr>
          <w:t>https://docs.cmtelecom.com/bulk-sms/v1.0</w:t>
        </w:r>
      </w:hyperlink>
      <w:r w:rsidR="00174A6D">
        <w:t>.</w:t>
      </w:r>
      <w:r w:rsidR="00C24F3D">
        <w:t xml:space="preserve"> Als </w:t>
      </w:r>
      <w:r w:rsidR="00C24F3D" w:rsidRPr="00E94029">
        <w:t xml:space="preserve">je daarmee klaar bent klik je op ‘Import’. </w:t>
      </w:r>
    </w:p>
    <w:p w:rsidR="00C24F3D" w:rsidRDefault="00C24F3D" w:rsidP="00C24F3D"/>
    <w:p w:rsidR="00C24F3D" w:rsidRDefault="00C24F3D" w:rsidP="00C24F3D"/>
    <w:p w:rsidR="00C24F3D" w:rsidRPr="00E94029" w:rsidRDefault="009D37DE" w:rsidP="00C24F3D">
      <w:r>
        <w:rPr>
          <w:noProof/>
        </w:rPr>
        <mc:AlternateContent>
          <mc:Choice Requires="wps">
            <w:drawing>
              <wp:anchor distT="0" distB="0" distL="114300" distR="114300" simplePos="0" relativeHeight="251887616" behindDoc="0" locked="0" layoutInCell="1" allowOverlap="1" wp14:anchorId="03B1AFCA" wp14:editId="52B1991F">
                <wp:simplePos x="0" y="0"/>
                <wp:positionH relativeFrom="column">
                  <wp:posOffset>4013835</wp:posOffset>
                </wp:positionH>
                <wp:positionV relativeFrom="paragraph">
                  <wp:posOffset>3521710</wp:posOffset>
                </wp:positionV>
                <wp:extent cx="2266315" cy="635"/>
                <wp:effectExtent l="0" t="0" r="0" b="0"/>
                <wp:wrapSquare wrapText="bothSides"/>
                <wp:docPr id="230" name="Tekstvak 230"/>
                <wp:cNvGraphicFramePr/>
                <a:graphic xmlns:a="http://schemas.openxmlformats.org/drawingml/2006/main">
                  <a:graphicData uri="http://schemas.microsoft.com/office/word/2010/wordprocessingShape">
                    <wps:wsp>
                      <wps:cNvSpPr txBox="1"/>
                      <wps:spPr>
                        <a:xfrm>
                          <a:off x="0" y="0"/>
                          <a:ext cx="2266315" cy="635"/>
                        </a:xfrm>
                        <a:prstGeom prst="rect">
                          <a:avLst/>
                        </a:prstGeom>
                        <a:solidFill>
                          <a:prstClr val="white"/>
                        </a:solidFill>
                        <a:ln>
                          <a:noFill/>
                        </a:ln>
                      </wps:spPr>
                      <wps:txbx>
                        <w:txbxContent>
                          <w:p w:rsidR="00257ED8" w:rsidRPr="00785579" w:rsidRDefault="00257ED8" w:rsidP="009D37DE">
                            <w:pPr>
                              <w:pStyle w:val="Bijschrift"/>
                              <w:rPr>
                                <w:noProof/>
                                <w:sz w:val="24"/>
                                <w:szCs w:val="24"/>
                              </w:rPr>
                            </w:pPr>
                            <w:r>
                              <w:t xml:space="preserve">Figuur </w:t>
                            </w:r>
                            <w:r>
                              <w:fldChar w:fldCharType="begin"/>
                            </w:r>
                            <w:r>
                              <w:instrText xml:space="preserve"> SEQ Figuur \* ARABIC </w:instrText>
                            </w:r>
                            <w:r>
                              <w:fldChar w:fldCharType="separate"/>
                            </w:r>
                            <w:r>
                              <w:rPr>
                                <w:noProof/>
                              </w:rPr>
                              <w:t>55</w:t>
                            </w:r>
                            <w:r>
                              <w:fldChar w:fldCharType="end"/>
                            </w:r>
                            <w:r>
                              <w:t>:</w:t>
                            </w:r>
                            <w:r w:rsidRPr="0017555B">
                              <w:t>Formulier om je request in te vullen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1AFCA" id="Tekstvak 230" o:spid="_x0000_s1085" type="#_x0000_t202" style="position:absolute;margin-left:316.05pt;margin-top:277.3pt;width:178.4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" stroked="f">
                <v:textbox style="mso-fit-shape-to-text:t" inset="0,0,0,0">
                  <w:txbxContent>
                    <w:p w:rsidR="00257ED8" w:rsidRPr="00785579" w:rsidRDefault="00257ED8" w:rsidP="009D37DE">
                      <w:pPr>
                        <w:pStyle w:val="Bijschrift"/>
                        <w:rPr>
                          <w:noProof/>
                          <w:sz w:val="24"/>
                          <w:szCs w:val="24"/>
                        </w:rPr>
                      </w:pPr>
                      <w:r>
                        <w:t xml:space="preserve">Figuur </w:t>
                      </w:r>
                      <w:r>
                        <w:fldChar w:fldCharType="begin"/>
                      </w:r>
                      <w:r>
                        <w:instrText xml:space="preserve"> SEQ Figuur \* ARABIC </w:instrText>
                      </w:r>
                      <w:r>
                        <w:fldChar w:fldCharType="separate"/>
                      </w:r>
                      <w:r>
                        <w:rPr>
                          <w:noProof/>
                        </w:rPr>
                        <w:t>55</w:t>
                      </w:r>
                      <w:r>
                        <w:fldChar w:fldCharType="end"/>
                      </w:r>
                      <w:r>
                        <w:t>:</w:t>
                      </w:r>
                      <w:r w:rsidRPr="0017555B">
                        <w:t>Formulier om je request in te vullen</w:t>
                      </w:r>
                    </w:p>
                  </w:txbxContent>
                </v:textbox>
                <w10:wrap type="square"/>
              </v:shape>
            </w:pict>
          </mc:Fallback>
        </mc:AlternateContent>
      </w:r>
      <w:r w:rsidR="00C24F3D">
        <w:rPr>
          <w:noProof/>
        </w:rPr>
        <w:drawing>
          <wp:anchor distT="0" distB="0" distL="114300" distR="114300" simplePos="0" relativeHeight="251885568" behindDoc="0" locked="0" layoutInCell="1" allowOverlap="1" wp14:anchorId="3F34EE98" wp14:editId="6CB213FC">
            <wp:simplePos x="0" y="0"/>
            <wp:positionH relativeFrom="margin">
              <wp:align>right</wp:align>
            </wp:positionH>
            <wp:positionV relativeFrom="paragraph">
              <wp:posOffset>6985</wp:posOffset>
            </wp:positionV>
            <wp:extent cx="2266315" cy="3457575"/>
            <wp:effectExtent l="0" t="0" r="635" b="9525"/>
            <wp:wrapSquare wrapText="bothSides"/>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315" cy="3457575"/>
                    </a:xfrm>
                    <a:prstGeom prst="rect">
                      <a:avLst/>
                    </a:prstGeom>
                  </pic:spPr>
                </pic:pic>
              </a:graphicData>
            </a:graphic>
            <wp14:sizeRelH relativeFrom="page">
              <wp14:pctWidth>0</wp14:pctWidth>
            </wp14:sizeRelH>
            <wp14:sizeRelV relativeFrom="page">
              <wp14:pctHeight>0</wp14:pctHeight>
            </wp14:sizeRelV>
          </wp:anchor>
        </w:drawing>
      </w:r>
    </w:p>
    <w:p w:rsidR="00C24F3D" w:rsidRPr="00E94029" w:rsidRDefault="00C24F3D" w:rsidP="00C24F3D">
      <w:pPr>
        <w:rPr>
          <w:b/>
        </w:rPr>
      </w:pPr>
      <w:r w:rsidRPr="00E94029">
        <w:rPr>
          <w:b/>
        </w:rPr>
        <w:t>URL:</w:t>
      </w:r>
    </w:p>
    <w:p w:rsidR="00C24F3D" w:rsidRDefault="000510CE" w:rsidP="00C24F3D">
      <w:r w:rsidRPr="000510CE">
        <w:t>https://gw.cmtelecom.com/v1.0/message</w:t>
      </w:r>
    </w:p>
    <w:p w:rsidR="000510CE" w:rsidRPr="000510CE" w:rsidRDefault="000510CE" w:rsidP="00C24F3D"/>
    <w:p w:rsidR="00C24F3D" w:rsidRPr="00710A93" w:rsidRDefault="00C24F3D" w:rsidP="00C24F3D">
      <w:pPr>
        <w:rPr>
          <w:b/>
          <w:lang w:val="en-GB"/>
        </w:rPr>
      </w:pPr>
      <w:r w:rsidRPr="00710A93">
        <w:rPr>
          <w:b/>
          <w:lang w:val="en-GB"/>
        </w:rPr>
        <w:t>Headers:</w:t>
      </w:r>
    </w:p>
    <w:p w:rsidR="00C24F3D" w:rsidRPr="00710A93" w:rsidRDefault="00C24F3D" w:rsidP="00C24F3D">
      <w:pPr>
        <w:rPr>
          <w:lang w:val="en-GB"/>
        </w:rPr>
      </w:pPr>
      <w:r w:rsidRPr="00710A93">
        <w:rPr>
          <w:lang w:val="en-GB"/>
        </w:rPr>
        <w:t>Content-Type</w:t>
      </w:r>
    </w:p>
    <w:p w:rsidR="00C24F3D" w:rsidRPr="00710A93" w:rsidRDefault="00C24F3D" w:rsidP="00C24F3D">
      <w:pPr>
        <w:rPr>
          <w:lang w:val="en-GB"/>
        </w:rPr>
      </w:pPr>
    </w:p>
    <w:p w:rsidR="00C24F3D" w:rsidRPr="00710A93" w:rsidRDefault="00C24F3D" w:rsidP="00C24F3D">
      <w:pPr>
        <w:rPr>
          <w:lang w:val="en-GB"/>
        </w:rPr>
      </w:pPr>
    </w:p>
    <w:p w:rsidR="00C24F3D" w:rsidRPr="00710A93" w:rsidRDefault="00C24F3D" w:rsidP="00C24F3D">
      <w:pPr>
        <w:rPr>
          <w:b/>
          <w:lang w:val="en-GB"/>
        </w:rPr>
      </w:pPr>
      <w:r w:rsidRPr="00710A93">
        <w:rPr>
          <w:b/>
          <w:lang w:val="en-GB"/>
        </w:rPr>
        <w:t>Body:</w:t>
      </w:r>
    </w:p>
    <w:p w:rsidR="00C24F3D" w:rsidRPr="00C1014B" w:rsidRDefault="00C24F3D" w:rsidP="00C24F3D">
      <w:pPr>
        <w:rPr>
          <w:lang w:val="en-GB"/>
        </w:rPr>
      </w:pPr>
      <w:r w:rsidRPr="00C1014B">
        <w:rPr>
          <w:lang w:val="en-GB"/>
        </w:rPr>
        <w:t>{</w:t>
      </w:r>
    </w:p>
    <w:p w:rsidR="00C24F3D" w:rsidRPr="00C1014B" w:rsidRDefault="00C24F3D" w:rsidP="00C24F3D">
      <w:pPr>
        <w:rPr>
          <w:lang w:val="en-GB"/>
        </w:rPr>
      </w:pPr>
      <w:r w:rsidRPr="00C1014B">
        <w:rPr>
          <w:lang w:val="en-GB"/>
        </w:rPr>
        <w:t xml:space="preserve">   "Messages</w:t>
      </w:r>
      <w:r w:rsidR="009F5D28" w:rsidRPr="00C1014B">
        <w:rPr>
          <w:lang w:val="en-GB"/>
        </w:rPr>
        <w:t>”:</w:t>
      </w:r>
      <w:r w:rsidRPr="00C1014B">
        <w:rPr>
          <w:lang w:val="en-GB"/>
        </w:rPr>
        <w:t xml:space="preserve"> {</w:t>
      </w:r>
    </w:p>
    <w:p w:rsidR="00C24F3D" w:rsidRPr="00C1014B" w:rsidRDefault="00C24F3D" w:rsidP="00C24F3D">
      <w:pPr>
        <w:rPr>
          <w:lang w:val="en-GB"/>
        </w:rPr>
      </w:pPr>
      <w:r w:rsidRPr="00C1014B">
        <w:rPr>
          <w:lang w:val="en-GB"/>
        </w:rPr>
        <w:t xml:space="preserve">      "Authentication</w:t>
      </w:r>
      <w:r w:rsidR="009F5D28" w:rsidRPr="00C1014B">
        <w:rPr>
          <w:lang w:val="en-GB"/>
        </w:rPr>
        <w:t>”:</w:t>
      </w:r>
      <w:r w:rsidRPr="00C1014B">
        <w:rPr>
          <w:lang w:val="en-GB"/>
        </w:rPr>
        <w:t xml:space="preserve"> {</w:t>
      </w:r>
    </w:p>
    <w:p w:rsidR="00C24F3D" w:rsidRPr="00C1014B" w:rsidRDefault="00C24F3D" w:rsidP="00C24F3D">
      <w:pPr>
        <w:rPr>
          <w:lang w:val="en-GB"/>
        </w:rPr>
      </w:pPr>
      <w:r w:rsidRPr="00C1014B">
        <w:rPr>
          <w:lang w:val="en-GB"/>
        </w:rPr>
        <w:t xml:space="preserve">         "</w:t>
      </w:r>
      <w:proofErr w:type="spellStart"/>
      <w:r w:rsidRPr="00C1014B">
        <w:rPr>
          <w:lang w:val="en-GB"/>
        </w:rPr>
        <w:t>ProductToken</w:t>
      </w:r>
      <w:proofErr w:type="spellEnd"/>
      <w:r w:rsidR="009F5D28" w:rsidRPr="00C1014B">
        <w:rPr>
          <w:lang w:val="en-GB"/>
        </w:rPr>
        <w:t>”:</w:t>
      </w:r>
      <w:r w:rsidRPr="00C1014B">
        <w:rPr>
          <w:lang w:val="en-GB"/>
        </w:rPr>
        <w:t xml:space="preserve"> "{{</w:t>
      </w:r>
      <w:proofErr w:type="spellStart"/>
      <w:r w:rsidRPr="00C1014B">
        <w:rPr>
          <w:lang w:val="en-GB"/>
        </w:rPr>
        <w:t>ProductToken</w:t>
      </w:r>
      <w:proofErr w:type="spellEnd"/>
      <w:r w:rsidRPr="00C1014B">
        <w:rPr>
          <w:lang w:val="en-GB"/>
        </w:rPr>
        <w:t>}}"</w:t>
      </w:r>
    </w:p>
    <w:p w:rsidR="00C24F3D" w:rsidRPr="00C1014B" w:rsidRDefault="00C24F3D" w:rsidP="00C24F3D">
      <w:pPr>
        <w:rPr>
          <w:lang w:val="en-GB"/>
        </w:rPr>
      </w:pPr>
      <w:r w:rsidRPr="00C1014B">
        <w:rPr>
          <w:lang w:val="en-GB"/>
        </w:rPr>
        <w:t xml:space="preserve">      },</w:t>
      </w:r>
    </w:p>
    <w:p w:rsidR="00C24F3D" w:rsidRPr="00C1014B" w:rsidRDefault="00C24F3D" w:rsidP="00C24F3D">
      <w:pPr>
        <w:rPr>
          <w:lang w:val="en-GB"/>
        </w:rPr>
      </w:pPr>
      <w:r w:rsidRPr="00C1014B">
        <w:rPr>
          <w:lang w:val="en-GB"/>
        </w:rPr>
        <w:t xml:space="preserve">      "</w:t>
      </w:r>
      <w:proofErr w:type="spellStart"/>
      <w:r w:rsidRPr="00C1014B">
        <w:rPr>
          <w:lang w:val="en-GB"/>
        </w:rPr>
        <w:t>Msg</w:t>
      </w:r>
      <w:proofErr w:type="spellEnd"/>
      <w:r w:rsidR="009F5D28" w:rsidRPr="00C1014B">
        <w:rPr>
          <w:lang w:val="en-GB"/>
        </w:rPr>
        <w:t>”:</w:t>
      </w:r>
      <w:r w:rsidRPr="00C1014B">
        <w:rPr>
          <w:lang w:val="en-GB"/>
        </w:rPr>
        <w:t xml:space="preserve"> [</w:t>
      </w:r>
    </w:p>
    <w:p w:rsidR="00C24F3D" w:rsidRPr="00C1014B" w:rsidRDefault="00C24F3D" w:rsidP="00C24F3D">
      <w:pPr>
        <w:rPr>
          <w:lang w:val="en-GB"/>
        </w:rPr>
      </w:pPr>
      <w:r w:rsidRPr="00C1014B">
        <w:rPr>
          <w:lang w:val="en-GB"/>
        </w:rPr>
        <w:t xml:space="preserve">         {</w:t>
      </w:r>
    </w:p>
    <w:p w:rsidR="00C24F3D" w:rsidRPr="00C1014B" w:rsidRDefault="00C24F3D" w:rsidP="00C24F3D">
      <w:pPr>
        <w:rPr>
          <w:lang w:val="en-GB"/>
        </w:rPr>
      </w:pPr>
      <w:r w:rsidRPr="00C1014B">
        <w:rPr>
          <w:lang w:val="en-GB"/>
        </w:rPr>
        <w:t xml:space="preserve">            "From</w:t>
      </w:r>
      <w:r w:rsidR="009F5D28" w:rsidRPr="00C1014B">
        <w:rPr>
          <w:lang w:val="en-GB"/>
        </w:rPr>
        <w:t>”:</w:t>
      </w:r>
      <w:r w:rsidRPr="00C1014B">
        <w:rPr>
          <w:lang w:val="en-GB"/>
        </w:rPr>
        <w:t xml:space="preserve"> "{{Sender}}",</w:t>
      </w:r>
    </w:p>
    <w:p w:rsidR="00C24F3D" w:rsidRPr="00C1014B" w:rsidRDefault="00C24F3D" w:rsidP="00C24F3D">
      <w:pPr>
        <w:rPr>
          <w:lang w:val="en-GB"/>
        </w:rPr>
      </w:pPr>
      <w:r w:rsidRPr="00C1014B">
        <w:rPr>
          <w:lang w:val="en-GB"/>
        </w:rPr>
        <w:t xml:space="preserve">            "Body</w:t>
      </w:r>
      <w:r w:rsidR="009F5D28" w:rsidRPr="00C1014B">
        <w:rPr>
          <w:lang w:val="en-GB"/>
        </w:rPr>
        <w:t>”:</w:t>
      </w:r>
      <w:r w:rsidRPr="00C1014B">
        <w:rPr>
          <w:lang w:val="en-GB"/>
        </w:rPr>
        <w:t xml:space="preserve"> {</w:t>
      </w:r>
    </w:p>
    <w:p w:rsidR="00C24F3D" w:rsidRPr="00C1014B" w:rsidRDefault="00C24F3D" w:rsidP="00C24F3D">
      <w:pPr>
        <w:rPr>
          <w:lang w:val="en-GB"/>
        </w:rPr>
      </w:pPr>
      <w:r w:rsidRPr="00C1014B">
        <w:rPr>
          <w:lang w:val="en-GB"/>
        </w:rPr>
        <w:t xml:space="preserve">               "Content</w:t>
      </w:r>
      <w:r w:rsidR="009F5D28" w:rsidRPr="00C1014B">
        <w:rPr>
          <w:lang w:val="en-GB"/>
        </w:rPr>
        <w:t>”:</w:t>
      </w:r>
      <w:r w:rsidRPr="00C1014B">
        <w:rPr>
          <w:lang w:val="en-GB"/>
        </w:rPr>
        <w:t xml:space="preserve"> "Test",</w:t>
      </w:r>
    </w:p>
    <w:p w:rsidR="00C24F3D" w:rsidRPr="00C1014B" w:rsidRDefault="00C24F3D" w:rsidP="00C24F3D">
      <w:pPr>
        <w:rPr>
          <w:lang w:val="en-GB"/>
        </w:rPr>
      </w:pPr>
      <w:r w:rsidRPr="00C1014B">
        <w:rPr>
          <w:lang w:val="en-GB"/>
        </w:rPr>
        <w:t xml:space="preserve">               "Type</w:t>
      </w:r>
      <w:r w:rsidR="009F5D28" w:rsidRPr="00C1014B">
        <w:rPr>
          <w:lang w:val="en-GB"/>
        </w:rPr>
        <w:t>”:</w:t>
      </w:r>
      <w:r w:rsidRPr="00C1014B">
        <w:rPr>
          <w:lang w:val="en-GB"/>
        </w:rPr>
        <w:t xml:space="preserve"> "auto"</w:t>
      </w:r>
    </w:p>
    <w:p w:rsidR="00C24F3D" w:rsidRPr="00C1014B" w:rsidRDefault="00C24F3D" w:rsidP="00C24F3D">
      <w:pPr>
        <w:rPr>
          <w:lang w:val="en-GB"/>
        </w:rPr>
      </w:pPr>
      <w:r w:rsidRPr="00C1014B">
        <w:rPr>
          <w:lang w:val="en-GB"/>
        </w:rPr>
        <w:t xml:space="preserve">            },</w:t>
      </w:r>
    </w:p>
    <w:p w:rsidR="00C24F3D" w:rsidRPr="00C1014B" w:rsidRDefault="00C24F3D" w:rsidP="00C24F3D">
      <w:pPr>
        <w:rPr>
          <w:lang w:val="en-GB"/>
        </w:rPr>
      </w:pPr>
      <w:r w:rsidRPr="00C1014B">
        <w:rPr>
          <w:lang w:val="en-GB"/>
        </w:rPr>
        <w:t xml:space="preserve">            "customGrouping": "{{Grouping}}",</w:t>
      </w:r>
    </w:p>
    <w:p w:rsidR="00C24F3D" w:rsidRPr="00C1014B" w:rsidRDefault="00C24F3D" w:rsidP="00C24F3D">
      <w:pPr>
        <w:rPr>
          <w:lang w:val="en-GB"/>
        </w:rPr>
      </w:pPr>
      <w:r w:rsidRPr="00C1014B">
        <w:rPr>
          <w:lang w:val="en-GB"/>
        </w:rPr>
        <w:t xml:space="preserve">            "</w:t>
      </w:r>
      <w:proofErr w:type="spellStart"/>
      <w:r w:rsidRPr="00C1014B">
        <w:rPr>
          <w:lang w:val="en-GB"/>
        </w:rPr>
        <w:t>MinimumNumberOfMessageParts</w:t>
      </w:r>
      <w:proofErr w:type="spellEnd"/>
      <w:r w:rsidR="009F5D28" w:rsidRPr="00C1014B">
        <w:rPr>
          <w:lang w:val="en-GB"/>
        </w:rPr>
        <w:t>”:</w:t>
      </w:r>
      <w:r w:rsidRPr="00C1014B">
        <w:rPr>
          <w:lang w:val="en-GB"/>
        </w:rPr>
        <w:t xml:space="preserve"> 1,</w:t>
      </w:r>
    </w:p>
    <w:p w:rsidR="00C24F3D" w:rsidRPr="00034C4D" w:rsidRDefault="00C24F3D" w:rsidP="00C24F3D">
      <w:r w:rsidRPr="00C1014B">
        <w:rPr>
          <w:lang w:val="en-GB"/>
        </w:rPr>
        <w:t xml:space="preserve">            </w:t>
      </w:r>
      <w:r w:rsidRPr="00034C4D">
        <w:t>"</w:t>
      </w:r>
      <w:proofErr w:type="spellStart"/>
      <w:r w:rsidRPr="00034C4D">
        <w:t>MaximumNumberOfMessageParts</w:t>
      </w:r>
      <w:proofErr w:type="spellEnd"/>
      <w:r w:rsidR="009F5D28" w:rsidRPr="00034C4D">
        <w:t>”:</w:t>
      </w:r>
      <w:r w:rsidRPr="00034C4D">
        <w:t xml:space="preserve"> 8,</w:t>
      </w:r>
    </w:p>
    <w:p w:rsidR="00C24F3D" w:rsidRPr="00034C4D" w:rsidRDefault="00C24F3D" w:rsidP="00C24F3D">
      <w:r w:rsidRPr="00034C4D">
        <w:t xml:space="preserve">            "</w:t>
      </w:r>
      <w:proofErr w:type="spellStart"/>
      <w:r w:rsidRPr="00034C4D">
        <w:t>To</w:t>
      </w:r>
      <w:proofErr w:type="spellEnd"/>
      <w:r w:rsidR="009F5D28" w:rsidRPr="00034C4D">
        <w:t>”:</w:t>
      </w:r>
      <w:r w:rsidRPr="00034C4D">
        <w:t xml:space="preserve"> [</w:t>
      </w:r>
    </w:p>
    <w:p w:rsidR="00C24F3D" w:rsidRPr="00034C4D" w:rsidRDefault="00C24F3D" w:rsidP="00C24F3D">
      <w:r w:rsidRPr="00034C4D">
        <w:t xml:space="preserve">               {</w:t>
      </w:r>
    </w:p>
    <w:p w:rsidR="00C24F3D" w:rsidRPr="00034C4D" w:rsidRDefault="00C24F3D" w:rsidP="00C24F3D">
      <w:r w:rsidRPr="00034C4D">
        <w:t xml:space="preserve">                  "Number</w:t>
      </w:r>
      <w:r w:rsidR="009F5D28" w:rsidRPr="00034C4D">
        <w:t>”:</w:t>
      </w:r>
      <w:r w:rsidRPr="00034C4D">
        <w:t xml:space="preserve"> "{{</w:t>
      </w:r>
      <w:proofErr w:type="spellStart"/>
      <w:r w:rsidRPr="00034C4D">
        <w:t>Recipient</w:t>
      </w:r>
      <w:proofErr w:type="spellEnd"/>
      <w:r w:rsidRPr="00034C4D">
        <w:t>}}"</w:t>
      </w:r>
    </w:p>
    <w:p w:rsidR="00C24F3D" w:rsidRPr="00034C4D" w:rsidRDefault="00C24F3D" w:rsidP="00C24F3D">
      <w:r w:rsidRPr="00034C4D">
        <w:t xml:space="preserve">               }</w:t>
      </w:r>
    </w:p>
    <w:p w:rsidR="00C24F3D" w:rsidRPr="00034C4D" w:rsidRDefault="00C24F3D" w:rsidP="00C24F3D">
      <w:r w:rsidRPr="00034C4D">
        <w:t xml:space="preserve">            ]</w:t>
      </w:r>
    </w:p>
    <w:p w:rsidR="00C24F3D" w:rsidRPr="00034C4D" w:rsidRDefault="00C24F3D" w:rsidP="00C24F3D">
      <w:r w:rsidRPr="00034C4D">
        <w:t xml:space="preserve">         }</w:t>
      </w:r>
    </w:p>
    <w:p w:rsidR="00C24F3D" w:rsidRPr="00034C4D" w:rsidRDefault="00C24F3D" w:rsidP="00C24F3D">
      <w:r w:rsidRPr="00034C4D">
        <w:t xml:space="preserve">      ]</w:t>
      </w:r>
    </w:p>
    <w:p w:rsidR="00C24F3D" w:rsidRPr="00034C4D" w:rsidRDefault="00C24F3D" w:rsidP="00C24F3D">
      <w:r w:rsidRPr="00034C4D">
        <w:t xml:space="preserve">   }</w:t>
      </w:r>
    </w:p>
    <w:p w:rsidR="00C24F3D" w:rsidRPr="00034C4D" w:rsidRDefault="00C24F3D" w:rsidP="00C24F3D">
      <w:r w:rsidRPr="00034C4D">
        <w:t>}</w:t>
      </w:r>
    </w:p>
    <w:p w:rsidR="00C24F3D" w:rsidRPr="00E94029" w:rsidRDefault="00C24F3D" w:rsidP="00C24F3D"/>
    <w:p w:rsidR="00C24F3D" w:rsidRDefault="00C24F3D" w:rsidP="00C24F3D"/>
    <w:p w:rsidR="00034C4D" w:rsidRPr="00E94029" w:rsidRDefault="00063528" w:rsidP="00034C4D">
      <w:r>
        <w:rPr>
          <w:noProof/>
          <w:lang w:val="en-GB"/>
        </w:rPr>
        <w:lastRenderedPageBreak/>
        <w:drawing>
          <wp:anchor distT="0" distB="0" distL="114300" distR="114300" simplePos="0" relativeHeight="251893760" behindDoc="0" locked="0" layoutInCell="1" allowOverlap="1" wp14:anchorId="0BCF4906" wp14:editId="2A312E51">
            <wp:simplePos x="0" y="0"/>
            <wp:positionH relativeFrom="margin">
              <wp:posOffset>3797191</wp:posOffset>
            </wp:positionH>
            <wp:positionV relativeFrom="page">
              <wp:posOffset>549802</wp:posOffset>
            </wp:positionV>
            <wp:extent cx="2132330" cy="3561080"/>
            <wp:effectExtent l="0" t="0" r="1270" b="1270"/>
            <wp:wrapSquare wrapText="bothSides"/>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32330" cy="356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C4D">
        <w:t>14</w:t>
      </w:r>
      <w:r w:rsidR="00034C4D" w:rsidRPr="00E94029">
        <w:t xml:space="preserve">. Nadat je de request hebt geïmporteerd komt het formulier dat is aangegeven in figuur </w:t>
      </w:r>
      <w:r w:rsidR="00E22F00">
        <w:t>56</w:t>
      </w:r>
      <w:r w:rsidR="00034C4D" w:rsidRPr="00E94029">
        <w:t xml:space="preserve"> in beeld. Klik op ‘Content-type’ en dan op ‘Edit’.</w:t>
      </w:r>
    </w:p>
    <w:p w:rsidR="00034C4D" w:rsidRPr="00E94029" w:rsidRDefault="00034C4D" w:rsidP="00034C4D"/>
    <w:p w:rsidR="00034C4D" w:rsidRPr="00E94029" w:rsidRDefault="00034C4D" w:rsidP="00034C4D"/>
    <w:p w:rsidR="00034C4D" w:rsidRDefault="00034C4D" w:rsidP="00034C4D"/>
    <w:p w:rsidR="00C24F3D" w:rsidRDefault="00C24F3D" w:rsidP="00C24F3D"/>
    <w:p w:rsidR="00C24F3D" w:rsidRDefault="00C24F3D" w:rsidP="00C24F3D"/>
    <w:p w:rsidR="00C24F3D" w:rsidRDefault="00C24F3D" w:rsidP="00C24F3D"/>
    <w:p w:rsidR="00063528" w:rsidRDefault="00063528" w:rsidP="002018FB"/>
    <w:p w:rsidR="00063528" w:rsidRDefault="00063528" w:rsidP="002018FB"/>
    <w:p w:rsidR="00063528" w:rsidRDefault="00063528" w:rsidP="002018FB"/>
    <w:p w:rsidR="00063528" w:rsidRDefault="00063528" w:rsidP="002018FB"/>
    <w:p w:rsidR="00063528" w:rsidRDefault="00063528" w:rsidP="002018FB"/>
    <w:p w:rsidR="00063528" w:rsidRDefault="00063528" w:rsidP="002018FB"/>
    <w:p w:rsidR="00063528" w:rsidRDefault="00063528" w:rsidP="002018FB"/>
    <w:p w:rsidR="00063528" w:rsidRDefault="00063528" w:rsidP="002018FB">
      <w:r>
        <w:rPr>
          <w:noProof/>
        </w:rPr>
        <mc:AlternateContent>
          <mc:Choice Requires="wps">
            <w:drawing>
              <wp:anchor distT="0" distB="0" distL="114300" distR="114300" simplePos="0" relativeHeight="251891712" behindDoc="0" locked="0" layoutInCell="1" allowOverlap="1" wp14:anchorId="6B8514E5" wp14:editId="6B7F84C2">
                <wp:simplePos x="0" y="0"/>
                <wp:positionH relativeFrom="column">
                  <wp:posOffset>3648555</wp:posOffset>
                </wp:positionH>
                <wp:positionV relativeFrom="paragraph">
                  <wp:posOffset>13737</wp:posOffset>
                </wp:positionV>
                <wp:extent cx="2412365" cy="635"/>
                <wp:effectExtent l="0" t="0" r="0" b="0"/>
                <wp:wrapSquare wrapText="bothSides"/>
                <wp:docPr id="232" name="Tekstvak 232"/>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rsidR="00257ED8" w:rsidRPr="00371663" w:rsidRDefault="00257ED8" w:rsidP="00E22F00">
                            <w:pPr>
                              <w:pStyle w:val="Bijschrift"/>
                              <w:rPr>
                                <w:noProof/>
                                <w:sz w:val="24"/>
                                <w:szCs w:val="24"/>
                              </w:rPr>
                            </w:pPr>
                            <w:r>
                              <w:t xml:space="preserve">Figuur </w:t>
                            </w:r>
                            <w:r>
                              <w:fldChar w:fldCharType="begin"/>
                            </w:r>
                            <w:r>
                              <w:instrText xml:space="preserve"> SEQ Figuur \* ARABIC </w:instrText>
                            </w:r>
                            <w:r>
                              <w:fldChar w:fldCharType="separate"/>
                            </w:r>
                            <w:r>
                              <w:rPr>
                                <w:noProof/>
                              </w:rPr>
                              <w:t>56</w:t>
                            </w:r>
                            <w:r>
                              <w:fldChar w:fldCharType="end"/>
                            </w:r>
                            <w:r>
                              <w:t xml:space="preserve">: </w:t>
                            </w:r>
                            <w:r w:rsidRPr="00375AA6">
                              <w:t>Content-type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514E5" id="Tekstvak 232" o:spid="_x0000_s1086" type="#_x0000_t202" style="position:absolute;margin-left:287.3pt;margin-top:1.1pt;width:189.9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" stroked="f">
                <v:textbox style="mso-fit-shape-to-text:t" inset="0,0,0,0">
                  <w:txbxContent>
                    <w:p w:rsidR="00257ED8" w:rsidRPr="00371663" w:rsidRDefault="00257ED8" w:rsidP="00E22F00">
                      <w:pPr>
                        <w:pStyle w:val="Bijschrift"/>
                        <w:rPr>
                          <w:noProof/>
                          <w:sz w:val="24"/>
                          <w:szCs w:val="24"/>
                        </w:rPr>
                      </w:pPr>
                      <w:r>
                        <w:t xml:space="preserve">Figuur </w:t>
                      </w:r>
                      <w:r>
                        <w:fldChar w:fldCharType="begin"/>
                      </w:r>
                      <w:r>
                        <w:instrText xml:space="preserve"> SEQ Figuur \* ARABIC </w:instrText>
                      </w:r>
                      <w:r>
                        <w:fldChar w:fldCharType="separate"/>
                      </w:r>
                      <w:r>
                        <w:rPr>
                          <w:noProof/>
                        </w:rPr>
                        <w:t>56</w:t>
                      </w:r>
                      <w:r>
                        <w:fldChar w:fldCharType="end"/>
                      </w:r>
                      <w:r>
                        <w:t xml:space="preserve">: </w:t>
                      </w:r>
                      <w:r w:rsidRPr="00375AA6">
                        <w:t>Content-type bewerken</w:t>
                      </w:r>
                    </w:p>
                  </w:txbxContent>
                </v:textbox>
                <w10:wrap type="square"/>
              </v:shape>
            </w:pict>
          </mc:Fallback>
        </mc:AlternateContent>
      </w:r>
    </w:p>
    <w:p w:rsidR="00063528" w:rsidRDefault="00063528" w:rsidP="002018FB"/>
    <w:p w:rsidR="00063528" w:rsidRDefault="00063528" w:rsidP="002018FB"/>
    <w:p w:rsidR="00063528" w:rsidRDefault="00063528" w:rsidP="002018FB"/>
    <w:p w:rsidR="00063528" w:rsidRPr="00E94029" w:rsidRDefault="004B552C" w:rsidP="00063528">
      <w:r>
        <w:rPr>
          <w:noProof/>
        </w:rPr>
        <mc:AlternateContent>
          <mc:Choice Requires="wps">
            <w:drawing>
              <wp:anchor distT="0" distB="0" distL="114300" distR="114300" simplePos="0" relativeHeight="251900928" behindDoc="0" locked="0" layoutInCell="1" allowOverlap="1" wp14:anchorId="2A71F379" wp14:editId="709635D5">
                <wp:simplePos x="0" y="0"/>
                <wp:positionH relativeFrom="column">
                  <wp:posOffset>3382010</wp:posOffset>
                </wp:positionH>
                <wp:positionV relativeFrom="paragraph">
                  <wp:posOffset>3964940</wp:posOffset>
                </wp:positionV>
                <wp:extent cx="3089275" cy="635"/>
                <wp:effectExtent l="0" t="0" r="0" b="0"/>
                <wp:wrapSquare wrapText="bothSides"/>
                <wp:docPr id="237" name="Tekstvak 237"/>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rsidR="00257ED8" w:rsidRPr="0099762F" w:rsidRDefault="00257ED8" w:rsidP="004B552C">
                            <w:pPr>
                              <w:pStyle w:val="Bijschrift"/>
                              <w:rPr>
                                <w:noProof/>
                                <w:sz w:val="24"/>
                                <w:szCs w:val="24"/>
                              </w:rPr>
                            </w:pPr>
                            <w:r>
                              <w:t xml:space="preserve">Figuur </w:t>
                            </w:r>
                            <w:r>
                              <w:fldChar w:fldCharType="begin"/>
                            </w:r>
                            <w:r>
                              <w:instrText xml:space="preserve"> SEQ Figuur \* ARABIC </w:instrText>
                            </w:r>
                            <w:r>
                              <w:fldChar w:fldCharType="separate"/>
                            </w:r>
                            <w:r>
                              <w:rPr>
                                <w:noProof/>
                              </w:rPr>
                              <w:t>57</w:t>
                            </w:r>
                            <w:r>
                              <w:fldChar w:fldCharType="end"/>
                            </w:r>
                            <w:r>
                              <w:t xml:space="preserve">: </w:t>
                            </w:r>
                            <w:r w:rsidRPr="003749EE">
                              <w:t>Formulier om Content-type te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1F379" id="Tekstvak 237" o:spid="_x0000_s1087" type="#_x0000_t202" style="position:absolute;margin-left:266.3pt;margin-top:312.2pt;width:243.25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" stroked="f">
                <v:textbox style="mso-fit-shape-to-text:t" inset="0,0,0,0">
                  <w:txbxContent>
                    <w:p w:rsidR="00257ED8" w:rsidRPr="0099762F" w:rsidRDefault="00257ED8" w:rsidP="004B552C">
                      <w:pPr>
                        <w:pStyle w:val="Bijschrift"/>
                        <w:rPr>
                          <w:noProof/>
                          <w:sz w:val="24"/>
                          <w:szCs w:val="24"/>
                        </w:rPr>
                      </w:pPr>
                      <w:r>
                        <w:t xml:space="preserve">Figuur </w:t>
                      </w:r>
                      <w:r>
                        <w:fldChar w:fldCharType="begin"/>
                      </w:r>
                      <w:r>
                        <w:instrText xml:space="preserve"> SEQ Figuur \* ARABIC </w:instrText>
                      </w:r>
                      <w:r>
                        <w:fldChar w:fldCharType="separate"/>
                      </w:r>
                      <w:r>
                        <w:rPr>
                          <w:noProof/>
                        </w:rPr>
                        <w:t>57</w:t>
                      </w:r>
                      <w:r>
                        <w:fldChar w:fldCharType="end"/>
                      </w:r>
                      <w:r>
                        <w:t xml:space="preserve">: </w:t>
                      </w:r>
                      <w:r w:rsidRPr="003749EE">
                        <w:t>Formulier om Content-type te bewerken</w:t>
                      </w:r>
                    </w:p>
                  </w:txbxContent>
                </v:textbox>
                <w10:wrap type="square"/>
              </v:shape>
            </w:pict>
          </mc:Fallback>
        </mc:AlternateContent>
      </w:r>
      <w:r w:rsidR="00063528" w:rsidRPr="00E94029">
        <w:rPr>
          <w:noProof/>
        </w:rPr>
        <w:drawing>
          <wp:anchor distT="0" distB="0" distL="114300" distR="114300" simplePos="0" relativeHeight="251898880" behindDoc="0" locked="0" layoutInCell="1" allowOverlap="1" wp14:anchorId="126F9132" wp14:editId="5D21ECE0">
            <wp:simplePos x="0" y="0"/>
            <wp:positionH relativeFrom="margin">
              <wp:posOffset>3382537</wp:posOffset>
            </wp:positionH>
            <wp:positionV relativeFrom="margin">
              <wp:posOffset>3936427</wp:posOffset>
            </wp:positionV>
            <wp:extent cx="3089275" cy="3895090"/>
            <wp:effectExtent l="0" t="0" r="0" b="0"/>
            <wp:wrapSquare wrapText="bothSides"/>
            <wp:docPr id="236" name="Afbeelding 236"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528" w:rsidRPr="00E94029">
        <w:rPr>
          <w:noProof/>
        </w:rPr>
        <w:drawing>
          <wp:anchor distT="0" distB="0" distL="114300" distR="114300" simplePos="0" relativeHeight="251895808" behindDoc="0" locked="0" layoutInCell="1" allowOverlap="1" wp14:anchorId="492A79A8" wp14:editId="7D8A0BC0">
            <wp:simplePos x="0" y="0"/>
            <wp:positionH relativeFrom="margin">
              <wp:posOffset>3347720</wp:posOffset>
            </wp:positionH>
            <wp:positionV relativeFrom="margin">
              <wp:posOffset>-753745</wp:posOffset>
            </wp:positionV>
            <wp:extent cx="3089275" cy="3895090"/>
            <wp:effectExtent l="0" t="0" r="0" b="0"/>
            <wp:wrapSquare wrapText="bothSides"/>
            <wp:docPr id="235" name="Afbeelding 235"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t>15</w:t>
      </w:r>
      <w:r w:rsidR="00063528" w:rsidRPr="00E94029">
        <w:t xml:space="preserve">. Nadat je op ‘Edit’ hebt gedrukt zie je een formulier, zoals in figuur </w:t>
      </w:r>
      <w:r w:rsidR="00063528">
        <w:t>38</w:t>
      </w:r>
      <w:r w:rsidR="00063528" w:rsidRPr="00E94029">
        <w:t>.Vul die in als volgt laat de rest op standaard staan:</w:t>
      </w:r>
    </w:p>
    <w:p w:rsidR="00063528" w:rsidRPr="00E94029" w:rsidRDefault="00063528" w:rsidP="00063528"/>
    <w:p w:rsidR="00063528" w:rsidRPr="00A31BB6" w:rsidRDefault="00063528" w:rsidP="00063528">
      <w:pPr>
        <w:rPr>
          <w:b/>
          <w:lang w:val="en-GB"/>
        </w:rPr>
      </w:pPr>
      <w:r w:rsidRPr="00A31BB6">
        <w:rPr>
          <w:b/>
          <w:lang w:val="en-GB"/>
        </w:rPr>
        <w:t>default data:</w:t>
      </w:r>
    </w:p>
    <w:p w:rsidR="00063528" w:rsidRPr="00A31BB6" w:rsidRDefault="00063528" w:rsidP="00063528">
      <w:pPr>
        <w:rPr>
          <w:lang w:val="en-GB"/>
        </w:rPr>
      </w:pPr>
      <w:r w:rsidRPr="00A31BB6">
        <w:rPr>
          <w:lang w:val="en-GB"/>
        </w:rPr>
        <w:t>application/json</w:t>
      </w:r>
    </w:p>
    <w:p w:rsidR="00063528" w:rsidRPr="00A31BB6" w:rsidRDefault="00063528" w:rsidP="00063528">
      <w:pPr>
        <w:rPr>
          <w:lang w:val="en-GB"/>
        </w:rPr>
      </w:pPr>
    </w:p>
    <w:p w:rsidR="00063528" w:rsidRPr="00A31BB6" w:rsidRDefault="00063528" w:rsidP="00063528">
      <w:pPr>
        <w:rPr>
          <w:b/>
          <w:lang w:val="en-GB"/>
        </w:rPr>
      </w:pPr>
      <w:r w:rsidRPr="00A31BB6">
        <w:rPr>
          <w:b/>
          <w:lang w:val="en-GB"/>
        </w:rPr>
        <w:t>required:</w:t>
      </w:r>
    </w:p>
    <w:p w:rsidR="00063528" w:rsidRPr="00A31BB6" w:rsidRDefault="00063528" w:rsidP="00063528">
      <w:pPr>
        <w:rPr>
          <w:lang w:val="en-GB"/>
        </w:rPr>
      </w:pPr>
      <w:r w:rsidRPr="00A31BB6">
        <w:rPr>
          <w:lang w:val="en-GB"/>
        </w:rPr>
        <w:t>yes</w:t>
      </w:r>
    </w:p>
    <w:p w:rsidR="00063528" w:rsidRPr="00A31BB6" w:rsidRDefault="00063528" w:rsidP="00063528">
      <w:pPr>
        <w:rPr>
          <w:lang w:val="en-GB"/>
        </w:rPr>
      </w:pPr>
    </w:p>
    <w:p w:rsidR="00063528" w:rsidRPr="00A31BB6" w:rsidRDefault="00063528" w:rsidP="00063528">
      <w:pPr>
        <w:rPr>
          <w:b/>
          <w:lang w:val="en-GB"/>
        </w:rPr>
      </w:pPr>
      <w:r w:rsidRPr="00A31BB6">
        <w:rPr>
          <w:b/>
          <w:lang w:val="en-GB"/>
        </w:rPr>
        <w:t>Visibility:</w:t>
      </w:r>
    </w:p>
    <w:p w:rsidR="00063528" w:rsidRPr="00A31BB6" w:rsidRDefault="00063528" w:rsidP="00063528">
      <w:pPr>
        <w:rPr>
          <w:lang w:val="en-GB"/>
        </w:rPr>
      </w:pPr>
      <w:r w:rsidRPr="00A31BB6">
        <w:rPr>
          <w:lang w:val="en-GB"/>
        </w:rPr>
        <w:t>Internal</w:t>
      </w:r>
    </w:p>
    <w:p w:rsidR="00063528" w:rsidRDefault="00063528" w:rsidP="00063528">
      <w:pPr>
        <w:rPr>
          <w:lang w:val="en-GB"/>
        </w:rPr>
      </w:pPr>
    </w:p>
    <w:p w:rsidR="00063528" w:rsidRDefault="00063528" w:rsidP="00063528">
      <w:pPr>
        <w:rPr>
          <w:lang w:val="en-GB"/>
        </w:rPr>
      </w:pPr>
    </w:p>
    <w:p w:rsidR="00063528" w:rsidRDefault="00063528" w:rsidP="002018FB"/>
    <w:p w:rsidR="001E1DA4" w:rsidRDefault="001E1DA4" w:rsidP="002018FB"/>
    <w:p w:rsidR="001E1DA4" w:rsidRDefault="001E1DA4" w:rsidP="002018FB"/>
    <w:p w:rsidR="001E1DA4" w:rsidRDefault="001E1DA4" w:rsidP="002018FB"/>
    <w:p w:rsidR="001E1DA4" w:rsidRDefault="001E1DA4" w:rsidP="002018FB"/>
    <w:p w:rsidR="001E1DA4" w:rsidRDefault="001E1DA4" w:rsidP="002018FB"/>
    <w:p w:rsidR="001E1DA4" w:rsidRDefault="001E1DA4" w:rsidP="002018FB"/>
    <w:p w:rsidR="001E1DA4" w:rsidRDefault="001E1DA4" w:rsidP="002018FB"/>
    <w:p w:rsidR="001E1DA4" w:rsidRDefault="001E1DA4" w:rsidP="002018FB"/>
    <w:p w:rsidR="001E1DA4" w:rsidRDefault="001E1DA4" w:rsidP="002018FB"/>
    <w:p w:rsidR="001E1DA4" w:rsidRPr="001E1DA4" w:rsidRDefault="001E1DA4" w:rsidP="001E1DA4">
      <w:r>
        <w:rPr>
          <w:noProof/>
        </w:rPr>
        <w:lastRenderedPageBreak/>
        <mc:AlternateContent>
          <mc:Choice Requires="wps">
            <w:drawing>
              <wp:anchor distT="0" distB="0" distL="114300" distR="114300" simplePos="0" relativeHeight="251905024" behindDoc="0" locked="0" layoutInCell="1" allowOverlap="1" wp14:anchorId="0DF96978" wp14:editId="344FE4A1">
                <wp:simplePos x="0" y="0"/>
                <wp:positionH relativeFrom="column">
                  <wp:posOffset>2750185</wp:posOffset>
                </wp:positionH>
                <wp:positionV relativeFrom="paragraph">
                  <wp:posOffset>640080</wp:posOffset>
                </wp:positionV>
                <wp:extent cx="2672080" cy="635"/>
                <wp:effectExtent l="0" t="0" r="0" b="0"/>
                <wp:wrapSquare wrapText="bothSides"/>
                <wp:docPr id="239" name="Tekstvak 239"/>
                <wp:cNvGraphicFramePr/>
                <a:graphic xmlns:a="http://schemas.openxmlformats.org/drawingml/2006/main">
                  <a:graphicData uri="http://schemas.microsoft.com/office/word/2010/wordprocessingShape">
                    <wps:wsp>
                      <wps:cNvSpPr txBox="1"/>
                      <wps:spPr>
                        <a:xfrm>
                          <a:off x="0" y="0"/>
                          <a:ext cx="2672080" cy="635"/>
                        </a:xfrm>
                        <a:prstGeom prst="rect">
                          <a:avLst/>
                        </a:prstGeom>
                        <a:solidFill>
                          <a:prstClr val="white"/>
                        </a:solidFill>
                        <a:ln>
                          <a:noFill/>
                        </a:ln>
                      </wps:spPr>
                      <wps:txbx>
                        <w:txbxContent>
                          <w:p w:rsidR="00257ED8" w:rsidRPr="001E1DA4" w:rsidRDefault="00257ED8" w:rsidP="001E1DA4">
                            <w:pPr>
                              <w:pStyle w:val="Bijschrift"/>
                            </w:pPr>
                            <w:r>
                              <w:t xml:space="preserve">Figuur </w:t>
                            </w:r>
                            <w:r>
                              <w:fldChar w:fldCharType="begin"/>
                            </w:r>
                            <w:r>
                              <w:instrText xml:space="preserve"> SEQ Figuur \* ARABIC </w:instrText>
                            </w:r>
                            <w:r>
                              <w:fldChar w:fldCharType="separate"/>
                            </w:r>
                            <w:r>
                              <w:rPr>
                                <w:noProof/>
                              </w:rPr>
                              <w:t>58</w:t>
                            </w:r>
                            <w:r>
                              <w:fldChar w:fldCharType="end"/>
                            </w:r>
                            <w:r>
                              <w:t>: Terug naar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96978" id="Tekstvak 239" o:spid="_x0000_s1088" type="#_x0000_t202" style="position:absolute;margin-left:216.55pt;margin-top:50.4pt;width:210.4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" stroked="f">
                <v:textbox style="mso-fit-shape-to-text:t" inset="0,0,0,0">
                  <w:txbxContent>
                    <w:p w:rsidR="00257ED8" w:rsidRPr="001E1DA4" w:rsidRDefault="00257ED8" w:rsidP="001E1DA4">
                      <w:pPr>
                        <w:pStyle w:val="Bijschrift"/>
                      </w:pPr>
                      <w:r>
                        <w:t xml:space="preserve">Figuur </w:t>
                      </w:r>
                      <w:r>
                        <w:fldChar w:fldCharType="begin"/>
                      </w:r>
                      <w:r>
                        <w:instrText xml:space="preserve"> SEQ Figuur \* ARABIC </w:instrText>
                      </w:r>
                      <w:r>
                        <w:fldChar w:fldCharType="separate"/>
                      </w:r>
                      <w:r>
                        <w:rPr>
                          <w:noProof/>
                        </w:rPr>
                        <w:t>58</w:t>
                      </w:r>
                      <w:r>
                        <w:fldChar w:fldCharType="end"/>
                      </w:r>
                      <w:r>
                        <w:t>: Terug naar request</w:t>
                      </w:r>
                    </w:p>
                  </w:txbxContent>
                </v:textbox>
                <w10:wrap type="square"/>
              </v:shape>
            </w:pict>
          </mc:Fallback>
        </mc:AlternateContent>
      </w:r>
      <w:r>
        <w:rPr>
          <w:noProof/>
          <w:lang w:val="en-GB"/>
        </w:rPr>
        <w:drawing>
          <wp:anchor distT="0" distB="0" distL="114300" distR="114300" simplePos="0" relativeHeight="251902976" behindDoc="0" locked="0" layoutInCell="1" allowOverlap="1" wp14:anchorId="5F41E23C" wp14:editId="7D910437">
            <wp:simplePos x="0" y="0"/>
            <wp:positionH relativeFrom="margin">
              <wp:posOffset>2750634</wp:posOffset>
            </wp:positionH>
            <wp:positionV relativeFrom="margin">
              <wp:posOffset>-379390</wp:posOffset>
            </wp:positionV>
            <wp:extent cx="2672080" cy="962025"/>
            <wp:effectExtent l="0" t="0" r="0" b="9525"/>
            <wp:wrapSquare wrapText="bothSides"/>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208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1DA4">
        <w:t>16. Klik op terug na stap 15.</w:t>
      </w:r>
      <w:r w:rsidRPr="001E1DA4">
        <w:rPr>
          <w:noProof/>
        </w:rPr>
        <w:t xml:space="preserve"> </w:t>
      </w:r>
    </w:p>
    <w:p w:rsidR="001E1DA4" w:rsidRDefault="001E1DA4" w:rsidP="002018FB"/>
    <w:p w:rsidR="00B8306E" w:rsidRDefault="00B8306E" w:rsidP="002018FB"/>
    <w:p w:rsidR="00B8306E" w:rsidRDefault="00B8306E" w:rsidP="002018FB"/>
    <w:p w:rsidR="00B8306E" w:rsidRDefault="00B8306E" w:rsidP="002018FB"/>
    <w:p w:rsidR="00B8306E" w:rsidRDefault="00B8306E" w:rsidP="002018FB"/>
    <w:p w:rsidR="00B8306E" w:rsidRDefault="00B8306E" w:rsidP="002018FB"/>
    <w:p w:rsidR="00B8306E" w:rsidRPr="00287FF6" w:rsidRDefault="00287FF6" w:rsidP="00B8306E">
      <w:r>
        <w:rPr>
          <w:noProof/>
        </w:rPr>
        <mc:AlternateContent>
          <mc:Choice Requires="wps">
            <w:drawing>
              <wp:anchor distT="0" distB="0" distL="114300" distR="114300" simplePos="0" relativeHeight="251911168" behindDoc="0" locked="0" layoutInCell="1" allowOverlap="1" wp14:anchorId="5BA4CF53" wp14:editId="5CB291F8">
                <wp:simplePos x="0" y="0"/>
                <wp:positionH relativeFrom="column">
                  <wp:posOffset>3322320</wp:posOffset>
                </wp:positionH>
                <wp:positionV relativeFrom="paragraph">
                  <wp:posOffset>2145665</wp:posOffset>
                </wp:positionV>
                <wp:extent cx="2609850" cy="635"/>
                <wp:effectExtent l="0" t="0" r="0" b="0"/>
                <wp:wrapSquare wrapText="bothSides"/>
                <wp:docPr id="243" name="Tekstvak 243"/>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257ED8" w:rsidRPr="00275288" w:rsidRDefault="00257ED8" w:rsidP="00287FF6">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59</w:t>
                            </w:r>
                            <w:r>
                              <w:fldChar w:fldCharType="end"/>
                            </w:r>
                            <w:r>
                              <w:t>: Bewerk body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4CF53" id="Tekstvak 243" o:spid="_x0000_s1089" type="#_x0000_t202" style="position:absolute;margin-left:261.6pt;margin-top:168.95pt;width:205.5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" stroked="f">
                <v:textbox style="mso-fit-shape-to-text:t" inset="0,0,0,0">
                  <w:txbxContent>
                    <w:p w:rsidR="00257ED8" w:rsidRPr="00275288" w:rsidRDefault="00257ED8" w:rsidP="00287FF6">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59</w:t>
                      </w:r>
                      <w:r>
                        <w:fldChar w:fldCharType="end"/>
                      </w:r>
                      <w:r>
                        <w:t>: Bewerk body</w:t>
                      </w:r>
                    </w:p>
                  </w:txbxContent>
                </v:textbox>
                <w10:wrap type="square"/>
              </v:shape>
            </w:pict>
          </mc:Fallback>
        </mc:AlternateContent>
      </w:r>
      <w:r>
        <w:rPr>
          <w:noProof/>
          <w:lang w:val="en-GB"/>
        </w:rPr>
        <w:drawing>
          <wp:anchor distT="0" distB="0" distL="114300" distR="114300" simplePos="0" relativeHeight="251909120" behindDoc="0" locked="0" layoutInCell="1" allowOverlap="1" wp14:anchorId="1E045318" wp14:editId="26F48867">
            <wp:simplePos x="0" y="0"/>
            <wp:positionH relativeFrom="margin">
              <wp:posOffset>3322630</wp:posOffset>
            </wp:positionH>
            <wp:positionV relativeFrom="page">
              <wp:posOffset>2522220</wp:posOffset>
            </wp:positionV>
            <wp:extent cx="2609850" cy="2081530"/>
            <wp:effectExtent l="0" t="0" r="0" b="0"/>
            <wp:wrapSquare wrapText="bothSides"/>
            <wp:docPr id="242" name="Afbeelding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985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06E" w:rsidRPr="00287FF6">
        <w:t>17. Klik op body en klik op ‘Edit’, zoals te zien om figuur 59.</w:t>
      </w:r>
      <w:r w:rsidRPr="00287FF6">
        <w:rPr>
          <w:noProof/>
        </w:rPr>
        <w:t xml:space="preserve"> </w:t>
      </w:r>
    </w:p>
    <w:p w:rsidR="00287FF6" w:rsidRDefault="00287FF6"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77184" w:rsidP="002018FB">
      <w:r>
        <w:rPr>
          <w:noProof/>
          <w:lang w:val="en-GB"/>
        </w:rPr>
        <w:drawing>
          <wp:anchor distT="0" distB="0" distL="114300" distR="114300" simplePos="0" relativeHeight="251913216" behindDoc="0" locked="0" layoutInCell="1" allowOverlap="1" wp14:anchorId="52F8F8AF" wp14:editId="3469274B">
            <wp:simplePos x="0" y="0"/>
            <wp:positionH relativeFrom="column">
              <wp:posOffset>3209057</wp:posOffset>
            </wp:positionH>
            <wp:positionV relativeFrom="page">
              <wp:posOffset>5224857</wp:posOffset>
            </wp:positionV>
            <wp:extent cx="2600325" cy="3597275"/>
            <wp:effectExtent l="0" t="0" r="9525" b="3175"/>
            <wp:wrapSquare wrapText="bothSides"/>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0325" cy="3597275"/>
                    </a:xfrm>
                    <a:prstGeom prst="rect">
                      <a:avLst/>
                    </a:prstGeom>
                    <a:noFill/>
                    <a:ln>
                      <a:noFill/>
                    </a:ln>
                  </pic:spPr>
                </pic:pic>
              </a:graphicData>
            </a:graphic>
          </wp:anchor>
        </w:drawing>
      </w:r>
    </w:p>
    <w:p w:rsidR="00292CDA" w:rsidRDefault="00292CDA" w:rsidP="00292CDA">
      <w:pPr>
        <w:rPr>
          <w:lang w:val="en-GB"/>
        </w:rPr>
      </w:pPr>
      <w:r>
        <w:rPr>
          <w:lang w:val="en-GB"/>
        </w:rPr>
        <w:t>18. Zet ‘Is required?’ op ‘Yes’.</w:t>
      </w:r>
    </w:p>
    <w:p w:rsidR="00B173CD" w:rsidRDefault="00B173CD" w:rsidP="00292CDA">
      <w:pPr>
        <w:rPr>
          <w:lang w:val="en-GB"/>
        </w:rPr>
      </w:pPr>
    </w:p>
    <w:p w:rsidR="00B173CD" w:rsidRDefault="00B173CD" w:rsidP="00292CDA">
      <w:pPr>
        <w:rPr>
          <w:lang w:val="en-GB"/>
        </w:rPr>
      </w:pPr>
    </w:p>
    <w:p w:rsidR="00B173CD" w:rsidRPr="00B77184" w:rsidRDefault="00B173CD" w:rsidP="00B173CD">
      <w:r w:rsidRPr="00B77184">
        <w:t xml:space="preserve">19. </w:t>
      </w:r>
      <w:r w:rsidR="00012BC4" w:rsidRPr="00B77184">
        <w:t xml:space="preserve">Zet de volgende </w:t>
      </w:r>
      <w:r w:rsidR="00B77184" w:rsidRPr="00B77184">
        <w:t>parameters a</w:t>
      </w:r>
      <w:r w:rsidR="00B77184">
        <w:t>ls volgt:</w:t>
      </w:r>
    </w:p>
    <w:p w:rsidR="00B173CD" w:rsidRPr="00B77184" w:rsidRDefault="00B173CD" w:rsidP="00B173CD"/>
    <w:p w:rsidR="00B173CD" w:rsidRDefault="00B173CD" w:rsidP="00B173CD">
      <w:pPr>
        <w:rPr>
          <w:lang w:val="en-GB"/>
        </w:rPr>
      </w:pPr>
      <w:r>
        <w:rPr>
          <w:lang w:val="en-GB"/>
        </w:rPr>
        <w:t>Message Authentication:</w:t>
      </w:r>
    </w:p>
    <w:p w:rsidR="00B173CD" w:rsidRDefault="00B173CD" w:rsidP="00B173CD">
      <w:pPr>
        <w:rPr>
          <w:lang w:val="en-GB"/>
        </w:rPr>
      </w:pPr>
      <w:r>
        <w:rPr>
          <w:lang w:val="en-GB"/>
        </w:rPr>
        <w:t>-Is required? &gt; Yes</w:t>
      </w:r>
    </w:p>
    <w:p w:rsidR="00B173CD" w:rsidRDefault="00B173CD" w:rsidP="00B173CD">
      <w:pPr>
        <w:rPr>
          <w:lang w:val="en-GB"/>
        </w:rPr>
      </w:pPr>
    </w:p>
    <w:p w:rsidR="00B173CD" w:rsidRDefault="00B173CD" w:rsidP="00B173CD">
      <w:pPr>
        <w:rPr>
          <w:lang w:val="en-GB"/>
        </w:rPr>
      </w:pPr>
    </w:p>
    <w:p w:rsidR="00B173CD" w:rsidRDefault="00B173CD" w:rsidP="00B173CD">
      <w:pPr>
        <w:rPr>
          <w:lang w:val="en-GB"/>
        </w:rPr>
      </w:pPr>
      <w:r>
        <w:rPr>
          <w:lang w:val="en-GB"/>
        </w:rPr>
        <w:t>Body Content:</w:t>
      </w:r>
    </w:p>
    <w:p w:rsidR="00B173CD" w:rsidRDefault="00B173CD" w:rsidP="00B173CD">
      <w:pPr>
        <w:rPr>
          <w:lang w:val="en-GB"/>
        </w:rPr>
      </w:pPr>
      <w:r>
        <w:rPr>
          <w:lang w:val="en-GB"/>
        </w:rPr>
        <w:t>-Is required? &gt; Yes</w:t>
      </w:r>
    </w:p>
    <w:p w:rsidR="00B173CD" w:rsidRDefault="00B173CD" w:rsidP="00B173CD">
      <w:pPr>
        <w:rPr>
          <w:lang w:val="en-GB"/>
        </w:rPr>
      </w:pPr>
    </w:p>
    <w:p w:rsidR="00B173CD" w:rsidRDefault="00B173CD" w:rsidP="00B173CD">
      <w:pPr>
        <w:rPr>
          <w:lang w:val="en-GB"/>
        </w:rPr>
      </w:pPr>
    </w:p>
    <w:p w:rsidR="00B173CD" w:rsidRDefault="00B173CD" w:rsidP="00B173CD">
      <w:pPr>
        <w:rPr>
          <w:lang w:val="en-GB"/>
        </w:rPr>
      </w:pPr>
      <w:r>
        <w:rPr>
          <w:lang w:val="en-GB"/>
        </w:rPr>
        <w:t>Body Type:</w:t>
      </w:r>
    </w:p>
    <w:p w:rsidR="00B173CD" w:rsidRPr="00B05C2A" w:rsidRDefault="00B173CD" w:rsidP="00B173CD">
      <w:pPr>
        <w:rPr>
          <w:lang w:val="en-GB"/>
        </w:rPr>
      </w:pPr>
      <w:r>
        <w:rPr>
          <w:lang w:val="en-GB"/>
        </w:rPr>
        <w:t>-Default value &gt; auto</w:t>
      </w:r>
    </w:p>
    <w:p w:rsidR="00B173CD" w:rsidRDefault="00B173CD" w:rsidP="00B173CD">
      <w:pPr>
        <w:rPr>
          <w:lang w:val="en-GB"/>
        </w:rPr>
      </w:pPr>
      <w:r>
        <w:rPr>
          <w:lang w:val="en-GB"/>
        </w:rPr>
        <w:t>-Visibility &gt; advanced</w:t>
      </w:r>
    </w:p>
    <w:p w:rsidR="00B173CD" w:rsidRDefault="00B173CD" w:rsidP="00B173CD">
      <w:pPr>
        <w:rPr>
          <w:lang w:val="en-GB"/>
        </w:rPr>
      </w:pPr>
    </w:p>
    <w:p w:rsidR="00B173CD" w:rsidRDefault="00B173CD" w:rsidP="00B173CD">
      <w:pPr>
        <w:rPr>
          <w:lang w:val="en-GB"/>
        </w:rPr>
      </w:pPr>
    </w:p>
    <w:p w:rsidR="00B173CD" w:rsidRDefault="00B173CD" w:rsidP="00B173CD">
      <w:pPr>
        <w:rPr>
          <w:lang w:val="en-GB"/>
        </w:rPr>
      </w:pPr>
      <w:r>
        <w:rPr>
          <w:lang w:val="en-GB"/>
        </w:rPr>
        <w:t>From:</w:t>
      </w:r>
    </w:p>
    <w:p w:rsidR="00B173CD" w:rsidRDefault="00B173CD" w:rsidP="00B173CD">
      <w:pPr>
        <w:rPr>
          <w:lang w:val="en-GB"/>
        </w:rPr>
      </w:pPr>
      <w:r>
        <w:rPr>
          <w:noProof/>
        </w:rPr>
        <mc:AlternateContent>
          <mc:Choice Requires="wps">
            <w:drawing>
              <wp:anchor distT="0" distB="0" distL="114300" distR="114300" simplePos="0" relativeHeight="251915264" behindDoc="0" locked="0" layoutInCell="1" allowOverlap="1" wp14:anchorId="577C3861" wp14:editId="538BCDF5">
                <wp:simplePos x="0" y="0"/>
                <wp:positionH relativeFrom="column">
                  <wp:posOffset>3284592</wp:posOffset>
                </wp:positionH>
                <wp:positionV relativeFrom="paragraph">
                  <wp:posOffset>48632</wp:posOffset>
                </wp:positionV>
                <wp:extent cx="2600325" cy="635"/>
                <wp:effectExtent l="0" t="0" r="0" b="0"/>
                <wp:wrapSquare wrapText="bothSides"/>
                <wp:docPr id="245" name="Tekstvak 245"/>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257ED8" w:rsidRPr="00955587" w:rsidRDefault="00257ED8" w:rsidP="00955587">
                            <w:pPr>
                              <w:pStyle w:val="Bijschrift"/>
                            </w:pPr>
                            <w:r>
                              <w:t xml:space="preserve">Figuur </w:t>
                            </w:r>
                            <w:r>
                              <w:fldChar w:fldCharType="begin"/>
                            </w:r>
                            <w:r>
                              <w:instrText xml:space="preserve"> SEQ Figuur \* ARABIC </w:instrText>
                            </w:r>
                            <w:r>
                              <w:fldChar w:fldCharType="separate"/>
                            </w:r>
                            <w:r>
                              <w:rPr>
                                <w:noProof/>
                              </w:rPr>
                              <w:t>60</w:t>
                            </w:r>
                            <w:r>
                              <w:fldChar w:fldCharType="end"/>
                            </w:r>
                            <w:r>
                              <w: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3861" id="Tekstvak 245" o:spid="_x0000_s1090" type="#_x0000_t202" style="position:absolute;margin-left:258.65pt;margin-top:3.85pt;width:204.7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" stroked="f">
                <v:textbox style="mso-fit-shape-to-text:t" inset="0,0,0,0">
                  <w:txbxContent>
                    <w:p w:rsidR="00257ED8" w:rsidRPr="00955587" w:rsidRDefault="00257ED8" w:rsidP="00955587">
                      <w:pPr>
                        <w:pStyle w:val="Bijschrift"/>
                      </w:pPr>
                      <w:r>
                        <w:t xml:space="preserve">Figuur </w:t>
                      </w:r>
                      <w:r>
                        <w:fldChar w:fldCharType="begin"/>
                      </w:r>
                      <w:r>
                        <w:instrText xml:space="preserve"> SEQ Figuur \* ARABIC </w:instrText>
                      </w:r>
                      <w:r>
                        <w:fldChar w:fldCharType="separate"/>
                      </w:r>
                      <w:r>
                        <w:rPr>
                          <w:noProof/>
                        </w:rPr>
                        <w:t>60</w:t>
                      </w:r>
                      <w:r>
                        <w:fldChar w:fldCharType="end"/>
                      </w:r>
                      <w:r>
                        <w:t>: parameters</w:t>
                      </w:r>
                    </w:p>
                  </w:txbxContent>
                </v:textbox>
                <w10:wrap type="square"/>
              </v:shape>
            </w:pict>
          </mc:Fallback>
        </mc:AlternateContent>
      </w:r>
      <w:r>
        <w:rPr>
          <w:lang w:val="en-GB"/>
        </w:rPr>
        <w:t>-Is required? &gt; Yes</w:t>
      </w:r>
    </w:p>
    <w:p w:rsidR="00B173CD" w:rsidRDefault="00B173CD" w:rsidP="00B173CD">
      <w:pPr>
        <w:rPr>
          <w:lang w:val="en-GB"/>
        </w:rPr>
      </w:pPr>
      <w:r>
        <w:rPr>
          <w:lang w:val="en-GB"/>
        </w:rPr>
        <w:t xml:space="preserve">-Description &gt; </w:t>
      </w:r>
      <w:r w:rsidRPr="00B05C2A">
        <w:rPr>
          <w:lang w:val="en-GB"/>
        </w:rPr>
        <w:t>Format: 0031612345678</w:t>
      </w:r>
    </w:p>
    <w:p w:rsidR="00B173CD" w:rsidRDefault="00B173CD" w:rsidP="00B173CD">
      <w:pPr>
        <w:rPr>
          <w:lang w:val="en-GB"/>
        </w:rPr>
      </w:pPr>
    </w:p>
    <w:p w:rsidR="00B173CD" w:rsidRDefault="00B173CD" w:rsidP="00B173CD">
      <w:pPr>
        <w:rPr>
          <w:lang w:val="en-GB"/>
        </w:rPr>
      </w:pPr>
    </w:p>
    <w:p w:rsidR="00B173CD" w:rsidRDefault="00B173CD" w:rsidP="00B173CD">
      <w:pPr>
        <w:rPr>
          <w:lang w:val="en-GB"/>
        </w:rPr>
      </w:pPr>
      <w:r w:rsidRPr="00906616">
        <w:rPr>
          <w:lang w:val="en-GB"/>
        </w:rPr>
        <w:lastRenderedPageBreak/>
        <w:t>MaximumNumberOfMessageParts</w:t>
      </w:r>
      <w:r>
        <w:rPr>
          <w:lang w:val="en-GB"/>
        </w:rPr>
        <w:t>:</w:t>
      </w:r>
    </w:p>
    <w:p w:rsidR="00B173CD" w:rsidRPr="005E2FA0" w:rsidRDefault="00B173CD" w:rsidP="00B173CD">
      <w:pPr>
        <w:rPr>
          <w:lang w:val="en-GB"/>
        </w:rPr>
      </w:pPr>
      <w:r w:rsidRPr="005E2FA0">
        <w:rPr>
          <w:lang w:val="en-GB"/>
        </w:rPr>
        <w:t>-Default value &gt; 8</w:t>
      </w:r>
    </w:p>
    <w:p w:rsidR="00B173CD" w:rsidRDefault="00B173CD" w:rsidP="00B173CD">
      <w:pPr>
        <w:rPr>
          <w:lang w:val="en-GB"/>
        </w:rPr>
      </w:pPr>
      <w:r>
        <w:rPr>
          <w:lang w:val="en-GB"/>
        </w:rPr>
        <w:t>-Visibility &gt; advanced</w:t>
      </w:r>
    </w:p>
    <w:p w:rsidR="00B173CD" w:rsidRDefault="00B173CD" w:rsidP="00B173CD">
      <w:pPr>
        <w:rPr>
          <w:lang w:val="en-GB"/>
        </w:rPr>
      </w:pPr>
    </w:p>
    <w:p w:rsidR="00B173CD" w:rsidRDefault="00B173CD" w:rsidP="00B173CD">
      <w:pPr>
        <w:rPr>
          <w:lang w:val="en-GB"/>
        </w:rPr>
      </w:pPr>
      <w:r>
        <w:rPr>
          <w:lang w:val="en-GB"/>
        </w:rPr>
        <w:t>Minu</w:t>
      </w:r>
      <w:r w:rsidRPr="00906616">
        <w:rPr>
          <w:lang w:val="en-GB"/>
        </w:rPr>
        <w:t>mumNumberOfMessageParts</w:t>
      </w:r>
      <w:r>
        <w:rPr>
          <w:lang w:val="en-GB"/>
        </w:rPr>
        <w:t>:</w:t>
      </w:r>
    </w:p>
    <w:p w:rsidR="00B173CD" w:rsidRPr="005E2FA0" w:rsidRDefault="00B173CD" w:rsidP="00B173CD">
      <w:pPr>
        <w:rPr>
          <w:lang w:val="en-GB"/>
        </w:rPr>
      </w:pPr>
      <w:r w:rsidRPr="005E2FA0">
        <w:rPr>
          <w:lang w:val="en-GB"/>
        </w:rPr>
        <w:t>-Default value &gt; 1</w:t>
      </w:r>
    </w:p>
    <w:p w:rsidR="00B173CD" w:rsidRDefault="00B173CD" w:rsidP="00B173CD">
      <w:pPr>
        <w:rPr>
          <w:lang w:val="en-GB"/>
        </w:rPr>
      </w:pPr>
      <w:r>
        <w:rPr>
          <w:lang w:val="en-GB"/>
        </w:rPr>
        <w:t>-Visibility &gt; advanced</w:t>
      </w:r>
    </w:p>
    <w:p w:rsidR="00B173CD" w:rsidRDefault="00B173CD" w:rsidP="00B173CD">
      <w:pPr>
        <w:rPr>
          <w:lang w:val="en-GB"/>
        </w:rPr>
      </w:pPr>
    </w:p>
    <w:p w:rsidR="00B173CD" w:rsidRDefault="00B173CD" w:rsidP="00B173CD">
      <w:pPr>
        <w:rPr>
          <w:lang w:val="en-GB"/>
        </w:rPr>
      </w:pPr>
    </w:p>
    <w:p w:rsidR="00B173CD" w:rsidRDefault="00B173CD" w:rsidP="00B173CD">
      <w:pPr>
        <w:rPr>
          <w:lang w:val="en-GB"/>
        </w:rPr>
      </w:pPr>
      <w:r>
        <w:rPr>
          <w:lang w:val="en-GB"/>
        </w:rPr>
        <w:t>customGrouping:</w:t>
      </w:r>
    </w:p>
    <w:p w:rsidR="00B173CD" w:rsidRDefault="00B173CD" w:rsidP="00B173CD">
      <w:pPr>
        <w:rPr>
          <w:lang w:val="en-GB"/>
        </w:rPr>
      </w:pPr>
      <w:r>
        <w:rPr>
          <w:lang w:val="en-GB"/>
        </w:rPr>
        <w:t>-Is required? &gt; Yes</w:t>
      </w:r>
    </w:p>
    <w:p w:rsidR="00B173CD" w:rsidRPr="005E2FA0" w:rsidRDefault="00B173CD" w:rsidP="00B173CD">
      <w:pPr>
        <w:rPr>
          <w:lang w:val="en-GB"/>
        </w:rPr>
      </w:pPr>
      <w:r w:rsidRPr="005E2FA0">
        <w:rPr>
          <w:lang w:val="en-GB"/>
        </w:rPr>
        <w:t>-Default value &gt; Flow</w:t>
      </w:r>
    </w:p>
    <w:p w:rsidR="00B173CD" w:rsidRDefault="00B173CD" w:rsidP="00B173CD">
      <w:pPr>
        <w:rPr>
          <w:lang w:val="en-GB"/>
        </w:rPr>
      </w:pPr>
      <w:r>
        <w:rPr>
          <w:lang w:val="en-GB"/>
        </w:rPr>
        <w:t>-Visibility &gt; Internal</w:t>
      </w:r>
    </w:p>
    <w:p w:rsidR="00B173CD" w:rsidRDefault="00B173CD" w:rsidP="00B173CD">
      <w:pPr>
        <w:rPr>
          <w:lang w:val="en-GB"/>
        </w:rPr>
      </w:pPr>
    </w:p>
    <w:p w:rsidR="00B173CD" w:rsidRDefault="00B173CD" w:rsidP="00B173CD">
      <w:pPr>
        <w:rPr>
          <w:lang w:val="en-GB"/>
        </w:rPr>
      </w:pPr>
    </w:p>
    <w:p w:rsidR="00B173CD" w:rsidRDefault="00B173CD" w:rsidP="00292CDA">
      <w:pPr>
        <w:rPr>
          <w:lang w:val="en-GB"/>
        </w:rPr>
      </w:pPr>
    </w:p>
    <w:p w:rsidR="00287FF6" w:rsidRPr="00292CDA" w:rsidRDefault="00287FF6" w:rsidP="002018FB">
      <w:pPr>
        <w:rPr>
          <w:lang w:val="en-GB"/>
        </w:rPr>
      </w:pPr>
    </w:p>
    <w:p w:rsidR="00287FF6" w:rsidRPr="00292CDA" w:rsidRDefault="00C732F9" w:rsidP="002018FB">
      <w:pPr>
        <w:rPr>
          <w:lang w:val="en-GB"/>
        </w:rPr>
      </w:pPr>
      <w:r>
        <w:rPr>
          <w:noProof/>
        </w:rPr>
        <mc:AlternateContent>
          <mc:Choice Requires="wps">
            <w:drawing>
              <wp:anchor distT="0" distB="0" distL="114300" distR="114300" simplePos="0" relativeHeight="251919360" behindDoc="0" locked="0" layoutInCell="1" allowOverlap="1" wp14:anchorId="3065EEA1" wp14:editId="51805CB2">
                <wp:simplePos x="0" y="0"/>
                <wp:positionH relativeFrom="column">
                  <wp:posOffset>3181350</wp:posOffset>
                </wp:positionH>
                <wp:positionV relativeFrom="paragraph">
                  <wp:posOffset>2826385</wp:posOffset>
                </wp:positionV>
                <wp:extent cx="2857500" cy="635"/>
                <wp:effectExtent l="0" t="0" r="0" b="0"/>
                <wp:wrapSquare wrapText="bothSides"/>
                <wp:docPr id="248" name="Tekstvak 24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257ED8" w:rsidRPr="001517D2" w:rsidRDefault="00257ED8" w:rsidP="00C732F9">
                            <w:pPr>
                              <w:pStyle w:val="Bijschrift"/>
                              <w:rPr>
                                <w:noProof/>
                                <w:sz w:val="24"/>
                                <w:szCs w:val="24"/>
                              </w:rPr>
                            </w:pPr>
                            <w:r>
                              <w:t xml:space="preserve">Figuur </w:t>
                            </w:r>
                            <w:r>
                              <w:fldChar w:fldCharType="begin"/>
                            </w:r>
                            <w:r>
                              <w:instrText xml:space="preserve"> SEQ Figuur \* ARABIC </w:instrText>
                            </w:r>
                            <w:r>
                              <w:fldChar w:fldCharType="separate"/>
                            </w:r>
                            <w:r>
                              <w:rPr>
                                <w:noProof/>
                              </w:rPr>
                              <w:t>61</w:t>
                            </w:r>
                            <w:r>
                              <w:fldChar w:fldCharType="end"/>
                            </w:r>
                            <w:r>
                              <w:t>: General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EEA1" id="Tekstvak 248" o:spid="_x0000_s1091" type="#_x0000_t202" style="position:absolute;margin-left:250.5pt;margin-top:222.55pt;width:22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" stroked="f">
                <v:textbox style="mso-fit-shape-to-text:t" inset="0,0,0,0">
                  <w:txbxContent>
                    <w:p w:rsidR="00257ED8" w:rsidRPr="001517D2" w:rsidRDefault="00257ED8" w:rsidP="00C732F9">
                      <w:pPr>
                        <w:pStyle w:val="Bijschrift"/>
                        <w:rPr>
                          <w:noProof/>
                          <w:sz w:val="24"/>
                          <w:szCs w:val="24"/>
                        </w:rPr>
                      </w:pPr>
                      <w:r>
                        <w:t xml:space="preserve">Figuur </w:t>
                      </w:r>
                      <w:r>
                        <w:fldChar w:fldCharType="begin"/>
                      </w:r>
                      <w:r>
                        <w:instrText xml:space="preserve"> SEQ Figuur \* ARABIC </w:instrText>
                      </w:r>
                      <w:r>
                        <w:fldChar w:fldCharType="separate"/>
                      </w:r>
                      <w:r>
                        <w:rPr>
                          <w:noProof/>
                        </w:rPr>
                        <w:t>61</w:t>
                      </w:r>
                      <w:r>
                        <w:fldChar w:fldCharType="end"/>
                      </w:r>
                      <w:r>
                        <w:t>: General pagina</w:t>
                      </w:r>
                    </w:p>
                  </w:txbxContent>
                </v:textbox>
                <w10:wrap type="square"/>
              </v:shape>
            </w:pict>
          </mc:Fallback>
        </mc:AlternateContent>
      </w:r>
      <w:r>
        <w:rPr>
          <w:noProof/>
        </w:rPr>
        <w:drawing>
          <wp:anchor distT="0" distB="0" distL="114300" distR="114300" simplePos="0" relativeHeight="251917312" behindDoc="0" locked="0" layoutInCell="1" allowOverlap="1" wp14:anchorId="51AD68B7" wp14:editId="0497119F">
            <wp:simplePos x="0" y="0"/>
            <wp:positionH relativeFrom="margin">
              <wp:posOffset>3181815</wp:posOffset>
            </wp:positionH>
            <wp:positionV relativeFrom="page">
              <wp:posOffset>4406745</wp:posOffset>
            </wp:positionV>
            <wp:extent cx="2857500" cy="2746375"/>
            <wp:effectExtent l="0" t="0" r="0" b="0"/>
            <wp:wrapSquare wrapText="bothSides"/>
            <wp:docPr id="247" name="Afbeelding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500" cy="2746375"/>
                    </a:xfrm>
                    <a:prstGeom prst="rect">
                      <a:avLst/>
                    </a:prstGeom>
                  </pic:spPr>
                </pic:pic>
              </a:graphicData>
            </a:graphic>
            <wp14:sizeRelH relativeFrom="margin">
              <wp14:pctWidth>0</wp14:pctWidth>
            </wp14:sizeRelH>
            <wp14:sizeRelV relativeFrom="margin">
              <wp14:pctHeight>0</wp14:pctHeight>
            </wp14:sizeRelV>
          </wp:anchor>
        </w:drawing>
      </w:r>
    </w:p>
    <w:p w:rsidR="00C732F9" w:rsidRPr="00C732F9" w:rsidRDefault="00C732F9" w:rsidP="00C732F9">
      <w:r w:rsidRPr="00C732F9">
        <w:t xml:space="preserve">20. Druk op terug tot dat je weer op de ‘General’ pagina komt. </w:t>
      </w:r>
    </w:p>
    <w:p w:rsidR="00287FF6" w:rsidRPr="00C732F9" w:rsidRDefault="00287FF6" w:rsidP="002018FB"/>
    <w:p w:rsidR="00287FF6" w:rsidRPr="00C732F9" w:rsidRDefault="00287FF6" w:rsidP="002018FB"/>
    <w:p w:rsidR="004B2FAA" w:rsidRPr="00C732F9" w:rsidRDefault="004B2FAA" w:rsidP="002018FB"/>
    <w:p w:rsidR="004B2FAA" w:rsidRPr="00C732F9" w:rsidRDefault="004B2FAA" w:rsidP="002018FB"/>
    <w:p w:rsidR="004B2FAA" w:rsidRPr="00C732F9" w:rsidRDefault="004B2FAA" w:rsidP="002018FB"/>
    <w:p w:rsidR="004B2FAA" w:rsidRPr="00C732F9" w:rsidRDefault="004B2FAA" w:rsidP="002018FB"/>
    <w:p w:rsidR="004B2FAA" w:rsidRDefault="004B2FAA" w:rsidP="002018FB"/>
    <w:p w:rsidR="00C732F9" w:rsidRDefault="00C732F9" w:rsidP="002018FB"/>
    <w:p w:rsidR="00C732F9" w:rsidRDefault="00C732F9" w:rsidP="002018FB"/>
    <w:p w:rsidR="00C732F9" w:rsidRDefault="00C732F9" w:rsidP="002018FB"/>
    <w:p w:rsidR="00C732F9" w:rsidRDefault="00C732F9" w:rsidP="002018FB"/>
    <w:p w:rsidR="00C732F9" w:rsidRDefault="00C732F9" w:rsidP="002018FB"/>
    <w:p w:rsidR="00C732F9" w:rsidRDefault="00C732F9" w:rsidP="002018FB"/>
    <w:p w:rsidR="00C732F9" w:rsidRDefault="00C732F9" w:rsidP="002018FB"/>
    <w:p w:rsidR="00034616" w:rsidRDefault="00034616" w:rsidP="002018FB"/>
    <w:p w:rsidR="00C732F9" w:rsidRDefault="005752EF" w:rsidP="002018FB">
      <w:r>
        <w:rPr>
          <w:noProof/>
        </w:rPr>
        <mc:AlternateContent>
          <mc:Choice Requires="wps">
            <w:drawing>
              <wp:anchor distT="0" distB="0" distL="114300" distR="114300" simplePos="0" relativeHeight="251923456" behindDoc="0" locked="0" layoutInCell="1" allowOverlap="1" wp14:anchorId="3EC1D06B" wp14:editId="2C655C29">
                <wp:simplePos x="0" y="0"/>
                <wp:positionH relativeFrom="column">
                  <wp:posOffset>2287905</wp:posOffset>
                </wp:positionH>
                <wp:positionV relativeFrom="paragraph">
                  <wp:posOffset>1423035</wp:posOffset>
                </wp:positionV>
                <wp:extent cx="4311650" cy="635"/>
                <wp:effectExtent l="0" t="0" r="0" b="0"/>
                <wp:wrapSquare wrapText="bothSides"/>
                <wp:docPr id="250" name="Tekstvak 250"/>
                <wp:cNvGraphicFramePr/>
                <a:graphic xmlns:a="http://schemas.openxmlformats.org/drawingml/2006/main">
                  <a:graphicData uri="http://schemas.microsoft.com/office/word/2010/wordprocessingShape">
                    <wps:wsp>
                      <wps:cNvSpPr txBox="1"/>
                      <wps:spPr>
                        <a:xfrm>
                          <a:off x="0" y="0"/>
                          <a:ext cx="4311650" cy="635"/>
                        </a:xfrm>
                        <a:prstGeom prst="rect">
                          <a:avLst/>
                        </a:prstGeom>
                        <a:solidFill>
                          <a:prstClr val="white"/>
                        </a:solidFill>
                        <a:ln>
                          <a:noFill/>
                        </a:ln>
                      </wps:spPr>
                      <wps:txbx>
                        <w:txbxContent>
                          <w:p w:rsidR="00257ED8" w:rsidRPr="00DF52BF" w:rsidRDefault="00257ED8" w:rsidP="005752EF">
                            <w:pPr>
                              <w:pStyle w:val="Bijschrift"/>
                              <w:rPr>
                                <w:noProof/>
                                <w:sz w:val="24"/>
                                <w:szCs w:val="24"/>
                              </w:rPr>
                            </w:pPr>
                            <w:r>
                              <w:t xml:space="preserve">Figuur </w:t>
                            </w:r>
                            <w:r>
                              <w:fldChar w:fldCharType="begin"/>
                            </w:r>
                            <w:r>
                              <w:instrText xml:space="preserve"> SEQ Figuur \* ARABIC </w:instrText>
                            </w:r>
                            <w:r>
                              <w:fldChar w:fldCharType="separate"/>
                            </w:r>
                            <w:r>
                              <w:rPr>
                                <w:noProof/>
                              </w:rPr>
                              <w:t>62</w:t>
                            </w:r>
                            <w:r>
                              <w:fldChar w:fldCharType="end"/>
                            </w:r>
                            <w:r>
                              <w:t>: Veld om een standaard response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1D06B" id="Tekstvak 250" o:spid="_x0000_s1092" type="#_x0000_t202" style="position:absolute;margin-left:180.15pt;margin-top:112.05pt;width:339.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" stroked="f">
                <v:textbox style="mso-fit-shape-to-text:t" inset="0,0,0,0">
                  <w:txbxContent>
                    <w:p w:rsidR="00257ED8" w:rsidRPr="00DF52BF" w:rsidRDefault="00257ED8" w:rsidP="005752EF">
                      <w:pPr>
                        <w:pStyle w:val="Bijschrift"/>
                        <w:rPr>
                          <w:noProof/>
                          <w:sz w:val="24"/>
                          <w:szCs w:val="24"/>
                        </w:rPr>
                      </w:pPr>
                      <w:r>
                        <w:t xml:space="preserve">Figuur </w:t>
                      </w:r>
                      <w:r>
                        <w:fldChar w:fldCharType="begin"/>
                      </w:r>
                      <w:r>
                        <w:instrText xml:space="preserve"> SEQ Figuur \* ARABIC </w:instrText>
                      </w:r>
                      <w:r>
                        <w:fldChar w:fldCharType="separate"/>
                      </w:r>
                      <w:r>
                        <w:rPr>
                          <w:noProof/>
                        </w:rPr>
                        <w:t>62</w:t>
                      </w:r>
                      <w:r>
                        <w:fldChar w:fldCharType="end"/>
                      </w:r>
                      <w:r>
                        <w:t>: Veld om een standaard response te maken</w:t>
                      </w:r>
                    </w:p>
                  </w:txbxContent>
                </v:textbox>
                <w10:wrap type="square"/>
              </v:shape>
            </w:pict>
          </mc:Fallback>
        </mc:AlternateContent>
      </w:r>
      <w:r w:rsidR="00034616">
        <w:rPr>
          <w:noProof/>
        </w:rPr>
        <w:drawing>
          <wp:anchor distT="0" distB="0" distL="114300" distR="114300" simplePos="0" relativeHeight="251921408" behindDoc="0" locked="0" layoutInCell="1" allowOverlap="1" wp14:anchorId="322BBE94" wp14:editId="533B0A75">
            <wp:simplePos x="0" y="0"/>
            <wp:positionH relativeFrom="page">
              <wp:posOffset>2927985</wp:posOffset>
            </wp:positionH>
            <wp:positionV relativeFrom="margin">
              <wp:posOffset>6548755</wp:posOffset>
            </wp:positionV>
            <wp:extent cx="4311650" cy="1356995"/>
            <wp:effectExtent l="0" t="0" r="0" b="0"/>
            <wp:wrapSquare wrapText="bothSides"/>
            <wp:docPr id="249" name="Afbeelding 249" descr="https://cdn.discordapp.com/attachments/359058606429175828/45170805966897152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dn.discordapp.com/attachments/359058606429175828/451708059668971521/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650" cy="1356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32F9" w:rsidRPr="00C732F9" w:rsidRDefault="00C732F9" w:rsidP="00C732F9">
      <w:r w:rsidRPr="00C732F9">
        <w:t xml:space="preserve">21. Scroll naar beneden om een standaard </w:t>
      </w:r>
      <w:r w:rsidR="00034616">
        <w:t>‘response’</w:t>
      </w:r>
      <w:r w:rsidRPr="00C732F9">
        <w:t xml:space="preserve"> toe te voegen.</w:t>
      </w:r>
      <w:r w:rsidRPr="00C732F9">
        <w:rPr>
          <w:noProof/>
        </w:rPr>
        <w:t xml:space="preserve"> </w:t>
      </w:r>
    </w:p>
    <w:p w:rsidR="00C732F9" w:rsidRDefault="00C732F9" w:rsidP="002018FB"/>
    <w:p w:rsidR="003A38AC" w:rsidRDefault="003A38AC" w:rsidP="002018FB"/>
    <w:p w:rsidR="003A38AC" w:rsidRDefault="003A38AC" w:rsidP="002018FB"/>
    <w:p w:rsidR="003A38AC" w:rsidRDefault="003A38AC" w:rsidP="002018FB"/>
    <w:p w:rsidR="003A38AC" w:rsidRDefault="003A38AC" w:rsidP="002018FB"/>
    <w:p w:rsidR="003A38AC" w:rsidRDefault="003A38AC" w:rsidP="002018FB"/>
    <w:p w:rsidR="003A38AC" w:rsidRPr="000916DE" w:rsidRDefault="003A38AC" w:rsidP="003A38AC">
      <w:r w:rsidRPr="000916DE">
        <w:lastRenderedPageBreak/>
        <w:t xml:space="preserve">22. </w:t>
      </w:r>
      <w:r w:rsidR="000916DE" w:rsidRPr="00E94029">
        <w:t>Vul het formulier in as volgt en click op ‘I</w:t>
      </w:r>
      <w:r w:rsidR="000916DE">
        <w:t>mport’ wanneer je klaar bent. Hiermee creëren we dynamische waardes. Scheid de input bij ‘Headers’.</w:t>
      </w:r>
    </w:p>
    <w:p w:rsidR="003A38AC" w:rsidRPr="000916DE" w:rsidRDefault="003A38AC" w:rsidP="003A38AC"/>
    <w:p w:rsidR="003A38AC" w:rsidRPr="00654C62" w:rsidRDefault="009245BD" w:rsidP="003A38AC">
      <w:pPr>
        <w:rPr>
          <w:b/>
          <w:lang w:val="en-GB"/>
        </w:rPr>
      </w:pPr>
      <w:r>
        <w:rPr>
          <w:noProof/>
          <w:lang w:val="en-GB"/>
        </w:rPr>
        <w:drawing>
          <wp:anchor distT="0" distB="0" distL="114300" distR="114300" simplePos="0" relativeHeight="251925504" behindDoc="0" locked="0" layoutInCell="1" allowOverlap="1" wp14:anchorId="40C42CE6" wp14:editId="40FB5A0F">
            <wp:simplePos x="0" y="0"/>
            <wp:positionH relativeFrom="margin">
              <wp:posOffset>3268632</wp:posOffset>
            </wp:positionH>
            <wp:positionV relativeFrom="page">
              <wp:posOffset>1824908</wp:posOffset>
            </wp:positionV>
            <wp:extent cx="2952750" cy="3602355"/>
            <wp:effectExtent l="0" t="0" r="0" b="0"/>
            <wp:wrapSquare wrapText="bothSides"/>
            <wp:docPr id="251" name="Afbeelding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38AC" w:rsidRPr="00654C62">
        <w:rPr>
          <w:b/>
          <w:lang w:val="en-GB"/>
        </w:rPr>
        <w:t>Headers:</w:t>
      </w:r>
    </w:p>
    <w:p w:rsidR="000916DE" w:rsidRPr="00703032" w:rsidRDefault="000916DE" w:rsidP="000916DE">
      <w:pPr>
        <w:rPr>
          <w:lang w:val="en-GB"/>
        </w:rPr>
      </w:pPr>
      <w:r w:rsidRPr="00703032">
        <w:rPr>
          <w:lang w:val="en-GB"/>
        </w:rPr>
        <w:t>Cache-Control</w:t>
      </w:r>
    </w:p>
    <w:p w:rsidR="000916DE" w:rsidRPr="00703032" w:rsidRDefault="000916DE" w:rsidP="000916DE">
      <w:pPr>
        <w:rPr>
          <w:lang w:val="en-GB"/>
        </w:rPr>
      </w:pPr>
      <w:r w:rsidRPr="00703032">
        <w:rPr>
          <w:lang w:val="en-GB"/>
        </w:rPr>
        <w:t>Content-Length</w:t>
      </w:r>
    </w:p>
    <w:p w:rsidR="000916DE" w:rsidRPr="00703032" w:rsidRDefault="000916DE" w:rsidP="000916DE">
      <w:pPr>
        <w:rPr>
          <w:lang w:val="en-GB"/>
        </w:rPr>
      </w:pPr>
      <w:r w:rsidRPr="00703032">
        <w:rPr>
          <w:lang w:val="en-GB"/>
        </w:rPr>
        <w:t>Content-Type</w:t>
      </w:r>
    </w:p>
    <w:p w:rsidR="000916DE" w:rsidRPr="00703032" w:rsidRDefault="000916DE" w:rsidP="000916DE">
      <w:pPr>
        <w:rPr>
          <w:lang w:val="en-GB"/>
        </w:rPr>
      </w:pPr>
      <w:r w:rsidRPr="00703032">
        <w:rPr>
          <w:lang w:val="en-GB"/>
        </w:rPr>
        <w:t>charset</w:t>
      </w:r>
    </w:p>
    <w:p w:rsidR="000916DE" w:rsidRPr="00703032" w:rsidRDefault="000916DE" w:rsidP="000916DE">
      <w:pPr>
        <w:rPr>
          <w:lang w:val="en-GB"/>
        </w:rPr>
      </w:pPr>
      <w:r w:rsidRPr="00703032">
        <w:rPr>
          <w:lang w:val="en-GB"/>
        </w:rPr>
        <w:t>Date</w:t>
      </w:r>
    </w:p>
    <w:p w:rsidR="000916DE" w:rsidRDefault="000916DE" w:rsidP="000916DE">
      <w:pPr>
        <w:rPr>
          <w:lang w:val="en-GB"/>
        </w:rPr>
      </w:pPr>
      <w:r w:rsidRPr="00703032">
        <w:rPr>
          <w:lang w:val="en-GB"/>
        </w:rPr>
        <w:t>Server</w:t>
      </w:r>
    </w:p>
    <w:p w:rsidR="003A38AC" w:rsidRDefault="003A38AC" w:rsidP="003A38AC">
      <w:pPr>
        <w:rPr>
          <w:lang w:val="en-GB"/>
        </w:rPr>
      </w:pPr>
    </w:p>
    <w:p w:rsidR="003A38AC" w:rsidRDefault="003A38AC" w:rsidP="003A38AC">
      <w:pPr>
        <w:rPr>
          <w:lang w:val="en-GB"/>
        </w:rPr>
      </w:pPr>
      <w:r w:rsidRPr="00D14167">
        <w:rPr>
          <w:b/>
          <w:lang w:val="en-GB"/>
        </w:rPr>
        <w:t>Body:</w:t>
      </w:r>
      <w:r w:rsidRPr="00D14167">
        <w:rPr>
          <w:lang w:val="en-GB"/>
        </w:rPr>
        <w:t xml:space="preserve"> </w:t>
      </w:r>
    </w:p>
    <w:p w:rsidR="000916DE" w:rsidRPr="00703032" w:rsidRDefault="000916DE" w:rsidP="000916DE">
      <w:pPr>
        <w:rPr>
          <w:lang w:val="en-GB"/>
        </w:rPr>
      </w:pPr>
      <w:r w:rsidRPr="00703032">
        <w:rPr>
          <w:lang w:val="en-GB"/>
        </w:rPr>
        <w:t>{</w:t>
      </w:r>
    </w:p>
    <w:p w:rsidR="000916DE" w:rsidRPr="00703032" w:rsidRDefault="000916DE" w:rsidP="000916DE">
      <w:pPr>
        <w:rPr>
          <w:lang w:val="en-GB"/>
        </w:rPr>
      </w:pPr>
      <w:r w:rsidRPr="00703032">
        <w:rPr>
          <w:lang w:val="en-GB"/>
        </w:rPr>
        <w:t xml:space="preserve">    "details": "Created 1 message(s)",</w:t>
      </w:r>
    </w:p>
    <w:p w:rsidR="000916DE" w:rsidRPr="00703032" w:rsidRDefault="000916DE" w:rsidP="000916DE">
      <w:pPr>
        <w:rPr>
          <w:lang w:val="en-GB"/>
        </w:rPr>
      </w:pPr>
      <w:r w:rsidRPr="00703032">
        <w:rPr>
          <w:lang w:val="en-GB"/>
        </w:rPr>
        <w:t xml:space="preserve">    "errorCode": 0,</w:t>
      </w:r>
    </w:p>
    <w:p w:rsidR="000916DE" w:rsidRPr="00703032" w:rsidRDefault="000916DE" w:rsidP="000916DE">
      <w:pPr>
        <w:rPr>
          <w:lang w:val="en-GB"/>
        </w:rPr>
      </w:pPr>
      <w:r w:rsidRPr="00703032">
        <w:rPr>
          <w:lang w:val="en-GB"/>
        </w:rPr>
        <w:t xml:space="preserve">    "messages": [</w:t>
      </w:r>
    </w:p>
    <w:p w:rsidR="000916DE" w:rsidRPr="00703032" w:rsidRDefault="000916DE" w:rsidP="000916DE">
      <w:pPr>
        <w:rPr>
          <w:lang w:val="en-GB"/>
        </w:rPr>
      </w:pPr>
      <w:r w:rsidRPr="00703032">
        <w:rPr>
          <w:lang w:val="en-GB"/>
        </w:rPr>
        <w:t xml:space="preserve">        {</w:t>
      </w:r>
    </w:p>
    <w:p w:rsidR="000916DE" w:rsidRPr="00703032" w:rsidRDefault="000916DE" w:rsidP="000916DE">
      <w:pPr>
        <w:rPr>
          <w:lang w:val="en-GB"/>
        </w:rPr>
      </w:pPr>
      <w:r w:rsidRPr="00703032">
        <w:rPr>
          <w:lang w:val="en-GB"/>
        </w:rPr>
        <w:t xml:space="preserve">            "to": "0031612345678",</w:t>
      </w:r>
    </w:p>
    <w:p w:rsidR="000916DE" w:rsidRPr="00703032" w:rsidRDefault="000916DE" w:rsidP="000916DE">
      <w:pPr>
        <w:rPr>
          <w:lang w:val="en-GB"/>
        </w:rPr>
      </w:pPr>
      <w:r w:rsidRPr="00703032">
        <w:rPr>
          <w:lang w:val="en-GB"/>
        </w:rPr>
        <w:t xml:space="preserve">            "status": "Accepted",</w:t>
      </w:r>
    </w:p>
    <w:p w:rsidR="000916DE" w:rsidRPr="00703032" w:rsidRDefault="000916DE" w:rsidP="000916DE">
      <w:pPr>
        <w:rPr>
          <w:lang w:val="en-GB"/>
        </w:rPr>
      </w:pPr>
      <w:r w:rsidRPr="00703032">
        <w:rPr>
          <w:lang w:val="en-GB"/>
        </w:rPr>
        <w:t xml:space="preserve">            "reference": null,</w:t>
      </w:r>
    </w:p>
    <w:p w:rsidR="000916DE" w:rsidRPr="00703032" w:rsidRDefault="000916DE" w:rsidP="000916DE">
      <w:pPr>
        <w:rPr>
          <w:lang w:val="en-GB"/>
        </w:rPr>
      </w:pPr>
      <w:r w:rsidRPr="00703032">
        <w:rPr>
          <w:lang w:val="en-GB"/>
        </w:rPr>
        <w:t xml:space="preserve">            "parts": 1,</w:t>
      </w:r>
    </w:p>
    <w:p w:rsidR="000916DE" w:rsidRPr="00703032" w:rsidRDefault="000916DE" w:rsidP="000916DE">
      <w:pPr>
        <w:rPr>
          <w:lang w:val="en-GB"/>
        </w:rPr>
      </w:pPr>
      <w:r w:rsidRPr="00703032">
        <w:rPr>
          <w:lang w:val="en-GB"/>
        </w:rPr>
        <w:t xml:space="preserve">            "messageDetails": null,</w:t>
      </w:r>
    </w:p>
    <w:p w:rsidR="000916DE" w:rsidRPr="00703032" w:rsidRDefault="000916DE" w:rsidP="000916DE">
      <w:pPr>
        <w:rPr>
          <w:lang w:val="en-GB"/>
        </w:rPr>
      </w:pPr>
      <w:r w:rsidRPr="00703032">
        <w:rPr>
          <w:lang w:val="en-GB"/>
        </w:rPr>
        <w:t xml:space="preserve">            "messageErrorCode": 0</w:t>
      </w:r>
    </w:p>
    <w:p w:rsidR="000916DE" w:rsidRPr="00703032" w:rsidRDefault="009245BD" w:rsidP="000916DE">
      <w:pPr>
        <w:rPr>
          <w:lang w:val="en-GB"/>
        </w:rPr>
      </w:pPr>
      <w:r>
        <w:rPr>
          <w:noProof/>
        </w:rPr>
        <mc:AlternateContent>
          <mc:Choice Requires="wps">
            <w:drawing>
              <wp:anchor distT="0" distB="0" distL="114300" distR="114300" simplePos="0" relativeHeight="251927552" behindDoc="0" locked="0" layoutInCell="1" allowOverlap="1" wp14:anchorId="4ED9D388" wp14:editId="1594ED43">
                <wp:simplePos x="0" y="0"/>
                <wp:positionH relativeFrom="column">
                  <wp:posOffset>3192780</wp:posOffset>
                </wp:positionH>
                <wp:positionV relativeFrom="paragraph">
                  <wp:posOffset>146050</wp:posOffset>
                </wp:positionV>
                <wp:extent cx="2952750" cy="635"/>
                <wp:effectExtent l="0" t="0" r="0" b="0"/>
                <wp:wrapSquare wrapText="bothSides"/>
                <wp:docPr id="253" name="Tekstvak 25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rsidR="00257ED8" w:rsidRPr="000477F7" w:rsidRDefault="00257ED8" w:rsidP="000916DE">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63</w:t>
                            </w:r>
                            <w:r>
                              <w:fldChar w:fldCharType="end"/>
                            </w:r>
                            <w:r>
                              <w:t xml:space="preserve">: </w:t>
                            </w:r>
                            <w:r w:rsidRPr="00C323FE">
                              <w:t>Maak dynamische waardes 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9D388" id="Tekstvak 253" o:spid="_x0000_s1093" type="#_x0000_t202" style="position:absolute;margin-left:251.4pt;margin-top:11.5pt;width:232.5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" stroked="f">
                <v:textbox style="mso-fit-shape-to-text:t" inset="0,0,0,0">
                  <w:txbxContent>
                    <w:p w:rsidR="00257ED8" w:rsidRPr="000477F7" w:rsidRDefault="00257ED8" w:rsidP="000916DE">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63</w:t>
                      </w:r>
                      <w:r>
                        <w:fldChar w:fldCharType="end"/>
                      </w:r>
                      <w:r>
                        <w:t xml:space="preserve">: </w:t>
                      </w:r>
                      <w:r w:rsidRPr="00C323FE">
                        <w:t>Maak dynamische waardes aan</w:t>
                      </w:r>
                    </w:p>
                  </w:txbxContent>
                </v:textbox>
                <w10:wrap type="square"/>
              </v:shape>
            </w:pict>
          </mc:Fallback>
        </mc:AlternateContent>
      </w:r>
      <w:r w:rsidR="000916DE" w:rsidRPr="00703032">
        <w:rPr>
          <w:lang w:val="en-GB"/>
        </w:rPr>
        <w:t xml:space="preserve">        }</w:t>
      </w:r>
    </w:p>
    <w:p w:rsidR="000916DE" w:rsidRPr="00703032" w:rsidRDefault="000916DE" w:rsidP="000916DE">
      <w:pPr>
        <w:rPr>
          <w:lang w:val="en-GB"/>
        </w:rPr>
      </w:pPr>
      <w:r w:rsidRPr="00703032">
        <w:rPr>
          <w:lang w:val="en-GB"/>
        </w:rPr>
        <w:t xml:space="preserve">    ]</w:t>
      </w:r>
    </w:p>
    <w:p w:rsidR="000916DE" w:rsidRDefault="000916DE" w:rsidP="000916DE">
      <w:pPr>
        <w:rPr>
          <w:lang w:val="en-GB"/>
        </w:rPr>
      </w:pPr>
      <w:r w:rsidRPr="00703032">
        <w:rPr>
          <w:lang w:val="en-GB"/>
        </w:rPr>
        <w:t>}</w:t>
      </w:r>
    </w:p>
    <w:p w:rsidR="000916DE" w:rsidRDefault="000916DE" w:rsidP="002018FB"/>
    <w:p w:rsidR="000916DE" w:rsidRDefault="000916DE" w:rsidP="002018FB"/>
    <w:p w:rsidR="00336342" w:rsidRDefault="00336342" w:rsidP="002018FB"/>
    <w:p w:rsidR="000916DE" w:rsidRDefault="00336342" w:rsidP="000916DE">
      <w:r>
        <w:rPr>
          <w:noProof/>
        </w:rPr>
        <mc:AlternateContent>
          <mc:Choice Requires="wps">
            <w:drawing>
              <wp:anchor distT="0" distB="0" distL="114300" distR="114300" simplePos="0" relativeHeight="251931648" behindDoc="0" locked="0" layoutInCell="1" allowOverlap="1" wp14:anchorId="3EC39621" wp14:editId="70633CF0">
                <wp:simplePos x="0" y="0"/>
                <wp:positionH relativeFrom="column">
                  <wp:posOffset>-29210</wp:posOffset>
                </wp:positionH>
                <wp:positionV relativeFrom="paragraph">
                  <wp:posOffset>2187575</wp:posOffset>
                </wp:positionV>
                <wp:extent cx="6280785" cy="635"/>
                <wp:effectExtent l="0" t="0" r="0" b="0"/>
                <wp:wrapSquare wrapText="bothSides"/>
                <wp:docPr id="256" name="Tekstvak 256"/>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rsidR="00257ED8" w:rsidRPr="00DE4E80" w:rsidRDefault="00257ED8" w:rsidP="00336342">
                            <w:pPr>
                              <w:pStyle w:val="Bijschrift"/>
                              <w:rPr>
                                <w:noProof/>
                                <w:sz w:val="24"/>
                                <w:szCs w:val="24"/>
                              </w:rPr>
                            </w:pPr>
                            <w:r>
                              <w:t xml:space="preserve">Figuur </w:t>
                            </w:r>
                            <w:r>
                              <w:fldChar w:fldCharType="begin"/>
                            </w:r>
                            <w:r>
                              <w:instrText xml:space="preserve"> SEQ Figuur \* ARABIC </w:instrText>
                            </w:r>
                            <w:r>
                              <w:fldChar w:fldCharType="separate"/>
                            </w:r>
                            <w:r>
                              <w:rPr>
                                <w:noProof/>
                              </w:rPr>
                              <w:t>64</w:t>
                            </w:r>
                            <w:r>
                              <w:fldChar w:fldCharType="end"/>
                            </w:r>
                            <w:r>
                              <w:t xml:space="preserve">: </w:t>
                            </w:r>
                            <w:r w:rsidRPr="00CB1D8E">
                              <w:t>Update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39621" id="Tekstvak 256" o:spid="_x0000_s1094" type="#_x0000_t202" style="position:absolute;margin-left:-2.3pt;margin-top:172.25pt;width:494.55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" stroked="f">
                <v:textbox style="mso-fit-shape-to-text:t" inset="0,0,0,0">
                  <w:txbxContent>
                    <w:p w:rsidR="00257ED8" w:rsidRPr="00DE4E80" w:rsidRDefault="00257ED8" w:rsidP="00336342">
                      <w:pPr>
                        <w:pStyle w:val="Bijschrift"/>
                        <w:rPr>
                          <w:noProof/>
                          <w:sz w:val="24"/>
                          <w:szCs w:val="24"/>
                        </w:rPr>
                      </w:pPr>
                      <w:r>
                        <w:t xml:space="preserve">Figuur </w:t>
                      </w:r>
                      <w:r>
                        <w:fldChar w:fldCharType="begin"/>
                      </w:r>
                      <w:r>
                        <w:instrText xml:space="preserve"> SEQ Figuur \* ARABIC </w:instrText>
                      </w:r>
                      <w:r>
                        <w:fldChar w:fldCharType="separate"/>
                      </w:r>
                      <w:r>
                        <w:rPr>
                          <w:noProof/>
                        </w:rPr>
                        <w:t>64</w:t>
                      </w:r>
                      <w:r>
                        <w:fldChar w:fldCharType="end"/>
                      </w:r>
                      <w:r>
                        <w:t xml:space="preserve">: </w:t>
                      </w:r>
                      <w:r w:rsidRPr="00CB1D8E">
                        <w:t>Update connector</w:t>
                      </w:r>
                    </w:p>
                  </w:txbxContent>
                </v:textbox>
                <w10:wrap type="square"/>
              </v:shape>
            </w:pict>
          </mc:Fallback>
        </mc:AlternateContent>
      </w:r>
      <w:r w:rsidR="000916DE">
        <w:rPr>
          <w:noProof/>
        </w:rPr>
        <w:drawing>
          <wp:anchor distT="0" distB="0" distL="114300" distR="114300" simplePos="0" relativeHeight="251929600" behindDoc="0" locked="0" layoutInCell="1" allowOverlap="1" wp14:anchorId="3BB56CD8" wp14:editId="3A1D78E1">
            <wp:simplePos x="0" y="0"/>
            <wp:positionH relativeFrom="margin">
              <wp:posOffset>-29210</wp:posOffset>
            </wp:positionH>
            <wp:positionV relativeFrom="margin">
              <wp:posOffset>5901628</wp:posOffset>
            </wp:positionV>
            <wp:extent cx="6280785" cy="1835150"/>
            <wp:effectExtent l="0" t="0" r="5715" b="0"/>
            <wp:wrapSquare wrapText="bothSides"/>
            <wp:docPr id="255" name="Afbeelding 255" descr="https://cdn.discordapp.com/attachments/359058606429175828/4517105947736801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discordapp.com/attachments/359058606429175828/451710594773680131/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785" cy="1835150"/>
                    </a:xfrm>
                    <a:prstGeom prst="rect">
                      <a:avLst/>
                    </a:prstGeom>
                    <a:noFill/>
                    <a:ln>
                      <a:noFill/>
                    </a:ln>
                  </pic:spPr>
                </pic:pic>
              </a:graphicData>
            </a:graphic>
          </wp:anchor>
        </w:drawing>
      </w:r>
      <w:r w:rsidR="000916DE" w:rsidRPr="00F571FC">
        <w:t>2</w:t>
      </w:r>
      <w:r>
        <w:t>3</w:t>
      </w:r>
      <w:r w:rsidR="000916DE" w:rsidRPr="00F571FC">
        <w:t>. Wanneer je klaar bent met de ‘Response’ klik je o</w:t>
      </w:r>
      <w:r w:rsidR="000916DE">
        <w:t>p ‘Update connector’</w:t>
      </w:r>
      <w:r>
        <w:t>(Figuur 64)</w:t>
      </w:r>
      <w:r w:rsidR="000916DE">
        <w:t xml:space="preserve">. </w:t>
      </w:r>
    </w:p>
    <w:p w:rsidR="005C25AC" w:rsidRPr="00F571FC" w:rsidRDefault="005C25AC" w:rsidP="005C25AC">
      <w:pPr>
        <w:jc w:val="center"/>
      </w:pPr>
      <w:r>
        <w:t xml:space="preserve">Je bent nu eigenaar van een volledig werkende SMS connector </w:t>
      </w:r>
    </w:p>
    <w:p w:rsidR="003A38AC" w:rsidRPr="00C732F9" w:rsidRDefault="003A38AC" w:rsidP="002018FB"/>
    <w:sectPr w:rsidR="003A38AC" w:rsidRPr="00C732F9" w:rsidSect="00D34B7C">
      <w:footerReference w:type="default" r:id="rId46"/>
      <w:footerReference w:type="first" r:id="rId47"/>
      <w:pgSz w:w="11907" w:h="16839" w:code="9"/>
      <w:pgMar w:top="1901" w:right="1008" w:bottom="1440" w:left="1008"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1A7" w:rsidRDefault="00AC41A7">
      <w:r>
        <w:separator/>
      </w:r>
    </w:p>
    <w:p w:rsidR="00AC41A7" w:rsidRDefault="00AC41A7"/>
  </w:endnote>
  <w:endnote w:type="continuationSeparator" w:id="0">
    <w:p w:rsidR="00AC41A7" w:rsidRDefault="00AC41A7">
      <w:r>
        <w:continuationSeparator/>
      </w:r>
    </w:p>
    <w:p w:rsidR="00AC41A7" w:rsidRDefault="00AC41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rsidR="00257ED8" w:rsidRDefault="00257ED8">
        <w:pPr>
          <w:pStyle w:val="Voettekst"/>
        </w:pPr>
        <w:r>
          <w:rPr>
            <w:lang w:bidi="nl-NL"/>
          </w:rPr>
          <w:fldChar w:fldCharType="begin"/>
        </w:r>
        <w:r>
          <w:rPr>
            <w:lang w:bidi="nl-NL"/>
          </w:rPr>
          <w:instrText xml:space="preserve"> PAGE   \* MERGEFORMAT </w:instrText>
        </w:r>
        <w:r>
          <w:rPr>
            <w:lang w:bidi="nl-NL"/>
          </w:rPr>
          <w:fldChar w:fldCharType="separate"/>
        </w:r>
        <w:r>
          <w:rPr>
            <w:noProof/>
            <w:lang w:bidi="nl-NL"/>
          </w:rPr>
          <w:t>2</w:t>
        </w:r>
        <w:r>
          <w:rPr>
            <w:noProof/>
            <w:lang w:bidi="nl-N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ED8" w:rsidRDefault="00257ED8">
    <w:pPr>
      <w:pStyle w:val="Voettekst"/>
    </w:pPr>
    <w:r>
      <w:t>Avans Hogeschool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1A7" w:rsidRDefault="00AC41A7">
      <w:r>
        <w:separator/>
      </w:r>
    </w:p>
    <w:p w:rsidR="00AC41A7" w:rsidRDefault="00AC41A7"/>
  </w:footnote>
  <w:footnote w:type="continuationSeparator" w:id="0">
    <w:p w:rsidR="00AC41A7" w:rsidRDefault="00AC41A7">
      <w:r>
        <w:continuationSeparator/>
      </w:r>
    </w:p>
    <w:p w:rsidR="00AC41A7" w:rsidRDefault="00AC41A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Lijstnummering"/>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F61C5D"/>
    <w:multiLevelType w:val="hybridMultilevel"/>
    <w:tmpl w:val="9F4A8688"/>
    <w:lvl w:ilvl="0" w:tplc="ABE84DA8">
      <w:start w:val="1"/>
      <w:numFmt w:val="bullet"/>
      <w:pStyle w:val="Lijstopsomteken"/>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16"/>
  </w:num>
  <w:num w:numId="5">
    <w:abstractNumId w:val="15"/>
  </w:num>
  <w:num w:numId="6">
    <w:abstractNumId w:val="17"/>
  </w:num>
  <w:num w:numId="7">
    <w:abstractNumId w:val="10"/>
  </w:num>
  <w:num w:numId="8">
    <w:abstractNumId w:val="18"/>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B7C"/>
    <w:rsid w:val="00000A26"/>
    <w:rsid w:val="000071B9"/>
    <w:rsid w:val="0000795A"/>
    <w:rsid w:val="00012BC4"/>
    <w:rsid w:val="00021DFB"/>
    <w:rsid w:val="00034616"/>
    <w:rsid w:val="00034C4D"/>
    <w:rsid w:val="000442BA"/>
    <w:rsid w:val="0004774F"/>
    <w:rsid w:val="00050991"/>
    <w:rsid w:val="000510CE"/>
    <w:rsid w:val="000526B2"/>
    <w:rsid w:val="0005280A"/>
    <w:rsid w:val="00063528"/>
    <w:rsid w:val="00075B25"/>
    <w:rsid w:val="000916DE"/>
    <w:rsid w:val="000C2BB3"/>
    <w:rsid w:val="000C32CA"/>
    <w:rsid w:val="000D239E"/>
    <w:rsid w:val="000D711A"/>
    <w:rsid w:val="00100751"/>
    <w:rsid w:val="00107E2A"/>
    <w:rsid w:val="00116AAD"/>
    <w:rsid w:val="00117272"/>
    <w:rsid w:val="00130447"/>
    <w:rsid w:val="0013152D"/>
    <w:rsid w:val="0014456E"/>
    <w:rsid w:val="001537EE"/>
    <w:rsid w:val="00174A6D"/>
    <w:rsid w:val="00187A0B"/>
    <w:rsid w:val="00187B0B"/>
    <w:rsid w:val="001A27DC"/>
    <w:rsid w:val="001C34CC"/>
    <w:rsid w:val="001C4C06"/>
    <w:rsid w:val="001D1DC8"/>
    <w:rsid w:val="001D3307"/>
    <w:rsid w:val="001E1DA4"/>
    <w:rsid w:val="001E39B7"/>
    <w:rsid w:val="001F117A"/>
    <w:rsid w:val="00200427"/>
    <w:rsid w:val="002018FB"/>
    <w:rsid w:val="002225B2"/>
    <w:rsid w:val="00227DF5"/>
    <w:rsid w:val="0024753F"/>
    <w:rsid w:val="00257ED8"/>
    <w:rsid w:val="00262283"/>
    <w:rsid w:val="002646CA"/>
    <w:rsid w:val="00272EF2"/>
    <w:rsid w:val="00287FF6"/>
    <w:rsid w:val="002911EA"/>
    <w:rsid w:val="00292CDA"/>
    <w:rsid w:val="002A7C21"/>
    <w:rsid w:val="002C2CB3"/>
    <w:rsid w:val="002C46AD"/>
    <w:rsid w:val="002D00AB"/>
    <w:rsid w:val="002D0C39"/>
    <w:rsid w:val="002D22E0"/>
    <w:rsid w:val="002F51C2"/>
    <w:rsid w:val="002F53EA"/>
    <w:rsid w:val="003008EC"/>
    <w:rsid w:val="003107BF"/>
    <w:rsid w:val="003112E5"/>
    <w:rsid w:val="00336342"/>
    <w:rsid w:val="003568F9"/>
    <w:rsid w:val="00385DCD"/>
    <w:rsid w:val="00396D3D"/>
    <w:rsid w:val="003A38AC"/>
    <w:rsid w:val="003A3D9B"/>
    <w:rsid w:val="003B241F"/>
    <w:rsid w:val="003B428F"/>
    <w:rsid w:val="003B5226"/>
    <w:rsid w:val="003D645B"/>
    <w:rsid w:val="003D7312"/>
    <w:rsid w:val="00425375"/>
    <w:rsid w:val="00437BF0"/>
    <w:rsid w:val="0044253C"/>
    <w:rsid w:val="004512C4"/>
    <w:rsid w:val="00474C06"/>
    <w:rsid w:val="00477A13"/>
    <w:rsid w:val="00480872"/>
    <w:rsid w:val="00480FF4"/>
    <w:rsid w:val="00487BB8"/>
    <w:rsid w:val="004B2FAA"/>
    <w:rsid w:val="004B552C"/>
    <w:rsid w:val="004D359B"/>
    <w:rsid w:val="004D71EF"/>
    <w:rsid w:val="004E3973"/>
    <w:rsid w:val="00511DA0"/>
    <w:rsid w:val="00517B7C"/>
    <w:rsid w:val="0052274B"/>
    <w:rsid w:val="00534EE6"/>
    <w:rsid w:val="0056074E"/>
    <w:rsid w:val="0056164D"/>
    <w:rsid w:val="005752EF"/>
    <w:rsid w:val="00586BD6"/>
    <w:rsid w:val="005B225A"/>
    <w:rsid w:val="005B26BB"/>
    <w:rsid w:val="005C031E"/>
    <w:rsid w:val="005C25AC"/>
    <w:rsid w:val="005C5E9F"/>
    <w:rsid w:val="005D0EFD"/>
    <w:rsid w:val="005E1BB2"/>
    <w:rsid w:val="005F41F9"/>
    <w:rsid w:val="00604DF2"/>
    <w:rsid w:val="00616C7C"/>
    <w:rsid w:val="006209F1"/>
    <w:rsid w:val="00630212"/>
    <w:rsid w:val="00636297"/>
    <w:rsid w:val="006414AA"/>
    <w:rsid w:val="006625BD"/>
    <w:rsid w:val="00673C1E"/>
    <w:rsid w:val="0068343C"/>
    <w:rsid w:val="006852CB"/>
    <w:rsid w:val="006B2580"/>
    <w:rsid w:val="006B3693"/>
    <w:rsid w:val="006B6179"/>
    <w:rsid w:val="006C757F"/>
    <w:rsid w:val="006D0212"/>
    <w:rsid w:val="006D0E0E"/>
    <w:rsid w:val="006F0825"/>
    <w:rsid w:val="00702CFA"/>
    <w:rsid w:val="00710A93"/>
    <w:rsid w:val="00720FF3"/>
    <w:rsid w:val="007271E6"/>
    <w:rsid w:val="00745FC0"/>
    <w:rsid w:val="0075279C"/>
    <w:rsid w:val="0075630D"/>
    <w:rsid w:val="0077320E"/>
    <w:rsid w:val="0077575A"/>
    <w:rsid w:val="007928A4"/>
    <w:rsid w:val="007940C3"/>
    <w:rsid w:val="007A125B"/>
    <w:rsid w:val="007D2487"/>
    <w:rsid w:val="00826588"/>
    <w:rsid w:val="00851C2F"/>
    <w:rsid w:val="0085415A"/>
    <w:rsid w:val="008723B2"/>
    <w:rsid w:val="00872508"/>
    <w:rsid w:val="00873AFA"/>
    <w:rsid w:val="00886757"/>
    <w:rsid w:val="008A3BAF"/>
    <w:rsid w:val="008C4B79"/>
    <w:rsid w:val="008D1DF8"/>
    <w:rsid w:val="008D7B0F"/>
    <w:rsid w:val="009245BD"/>
    <w:rsid w:val="00946FDC"/>
    <w:rsid w:val="0094708B"/>
    <w:rsid w:val="00955587"/>
    <w:rsid w:val="009558D1"/>
    <w:rsid w:val="00962FC7"/>
    <w:rsid w:val="0099155E"/>
    <w:rsid w:val="00995989"/>
    <w:rsid w:val="00997A54"/>
    <w:rsid w:val="009A1407"/>
    <w:rsid w:val="009A6703"/>
    <w:rsid w:val="009C479C"/>
    <w:rsid w:val="009D37DE"/>
    <w:rsid w:val="009E4236"/>
    <w:rsid w:val="009F5D28"/>
    <w:rsid w:val="009F5E2B"/>
    <w:rsid w:val="00A16EFC"/>
    <w:rsid w:val="00A31BB6"/>
    <w:rsid w:val="00A434A1"/>
    <w:rsid w:val="00A61B4F"/>
    <w:rsid w:val="00AC1BF9"/>
    <w:rsid w:val="00AC41A7"/>
    <w:rsid w:val="00AC424B"/>
    <w:rsid w:val="00AC6C0D"/>
    <w:rsid w:val="00AC7E48"/>
    <w:rsid w:val="00AD4FAD"/>
    <w:rsid w:val="00AE21E7"/>
    <w:rsid w:val="00AE761F"/>
    <w:rsid w:val="00AF6958"/>
    <w:rsid w:val="00B04405"/>
    <w:rsid w:val="00B145B8"/>
    <w:rsid w:val="00B167E7"/>
    <w:rsid w:val="00B173CD"/>
    <w:rsid w:val="00B25E66"/>
    <w:rsid w:val="00B60654"/>
    <w:rsid w:val="00B71C13"/>
    <w:rsid w:val="00B7324C"/>
    <w:rsid w:val="00B7449F"/>
    <w:rsid w:val="00B77184"/>
    <w:rsid w:val="00B8306E"/>
    <w:rsid w:val="00BA1573"/>
    <w:rsid w:val="00BA20DD"/>
    <w:rsid w:val="00BC0170"/>
    <w:rsid w:val="00C1458C"/>
    <w:rsid w:val="00C1661C"/>
    <w:rsid w:val="00C24F3D"/>
    <w:rsid w:val="00C26A34"/>
    <w:rsid w:val="00C37D2A"/>
    <w:rsid w:val="00C44A08"/>
    <w:rsid w:val="00C46DD0"/>
    <w:rsid w:val="00C501D9"/>
    <w:rsid w:val="00C52FC2"/>
    <w:rsid w:val="00C732F9"/>
    <w:rsid w:val="00C759BD"/>
    <w:rsid w:val="00C81F43"/>
    <w:rsid w:val="00CA1012"/>
    <w:rsid w:val="00CA6490"/>
    <w:rsid w:val="00CC5145"/>
    <w:rsid w:val="00CD761F"/>
    <w:rsid w:val="00D03984"/>
    <w:rsid w:val="00D178DF"/>
    <w:rsid w:val="00D2129F"/>
    <w:rsid w:val="00D34B7C"/>
    <w:rsid w:val="00D4304F"/>
    <w:rsid w:val="00D61184"/>
    <w:rsid w:val="00D61F4B"/>
    <w:rsid w:val="00D651B9"/>
    <w:rsid w:val="00DA239C"/>
    <w:rsid w:val="00DC42F3"/>
    <w:rsid w:val="00DC46BE"/>
    <w:rsid w:val="00DC5708"/>
    <w:rsid w:val="00DD155B"/>
    <w:rsid w:val="00DE0E8C"/>
    <w:rsid w:val="00DF734D"/>
    <w:rsid w:val="00E22F00"/>
    <w:rsid w:val="00E40007"/>
    <w:rsid w:val="00E44839"/>
    <w:rsid w:val="00E53907"/>
    <w:rsid w:val="00E5415F"/>
    <w:rsid w:val="00E61835"/>
    <w:rsid w:val="00E70D24"/>
    <w:rsid w:val="00E94029"/>
    <w:rsid w:val="00EA4E8A"/>
    <w:rsid w:val="00EA7B0C"/>
    <w:rsid w:val="00EB16D4"/>
    <w:rsid w:val="00EB246B"/>
    <w:rsid w:val="00EB72D0"/>
    <w:rsid w:val="00EC06A7"/>
    <w:rsid w:val="00EC0F68"/>
    <w:rsid w:val="00EC5313"/>
    <w:rsid w:val="00ED4022"/>
    <w:rsid w:val="00EF11AB"/>
    <w:rsid w:val="00EF5325"/>
    <w:rsid w:val="00F54E18"/>
    <w:rsid w:val="00F5558D"/>
    <w:rsid w:val="00F5697A"/>
    <w:rsid w:val="00F56EC7"/>
    <w:rsid w:val="00F571FC"/>
    <w:rsid w:val="00F57718"/>
    <w:rsid w:val="00F9765E"/>
    <w:rsid w:val="00F97770"/>
    <w:rsid w:val="00FA18B3"/>
    <w:rsid w:val="00FB431B"/>
    <w:rsid w:val="00FD5250"/>
    <w:rsid w:val="00FF0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F2238B"/>
  <w15:chartTrackingRefBased/>
  <w15:docId w15:val="{9E2511BE-7398-4091-9CB6-10701D92C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nl-NL"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D34B7C"/>
    <w:rPr>
      <w:sz w:val="24"/>
      <w:szCs w:val="24"/>
    </w:rPr>
  </w:style>
  <w:style w:type="paragraph" w:styleId="Kop1">
    <w:name w:val="heading 1"/>
    <w:basedOn w:val="Standaard"/>
    <w:next w:val="Standaard"/>
    <w:link w:val="Kop1Char"/>
    <w:uiPriority w:val="9"/>
    <w:qFormat/>
    <w:rsid w:val="00D34B7C"/>
    <w:pPr>
      <w:keepNext/>
      <w:spacing w:before="240" w:after="60"/>
      <w:outlineLvl w:val="0"/>
    </w:pPr>
    <w:rPr>
      <w:rFonts w:asciiTheme="majorHAnsi" w:eastAsiaTheme="majorEastAsia" w:hAnsiTheme="majorHAnsi" w:cstheme="majorBidi"/>
      <w:b/>
      <w:bCs/>
      <w:kern w:val="32"/>
      <w:sz w:val="32"/>
      <w:szCs w:val="32"/>
    </w:rPr>
  </w:style>
  <w:style w:type="paragraph" w:styleId="Kop2">
    <w:name w:val="heading 2"/>
    <w:basedOn w:val="Standaard"/>
    <w:next w:val="Standaard"/>
    <w:link w:val="Kop2Char"/>
    <w:uiPriority w:val="9"/>
    <w:unhideWhenUsed/>
    <w:qFormat/>
    <w:rsid w:val="00BA1573"/>
    <w:pPr>
      <w:keepNext/>
      <w:spacing w:before="240" w:after="60"/>
      <w:outlineLvl w:val="1"/>
    </w:pPr>
    <w:rPr>
      <w:rFonts w:asciiTheme="majorHAnsi" w:eastAsiaTheme="majorEastAsia" w:hAnsiTheme="majorHAnsi" w:cstheme="majorBidi"/>
      <w:b/>
      <w:bCs/>
      <w:iCs/>
      <w:sz w:val="28"/>
      <w:szCs w:val="28"/>
    </w:rPr>
  </w:style>
  <w:style w:type="paragraph" w:styleId="Kop3">
    <w:name w:val="heading 3"/>
    <w:basedOn w:val="Standaard"/>
    <w:next w:val="Standaard"/>
    <w:link w:val="Kop3Char"/>
    <w:uiPriority w:val="9"/>
    <w:semiHidden/>
    <w:unhideWhenUsed/>
    <w:qFormat/>
    <w:rsid w:val="00D34B7C"/>
    <w:pPr>
      <w:keepNext/>
      <w:spacing w:before="240" w:after="60"/>
      <w:outlineLvl w:val="2"/>
    </w:pPr>
    <w:rPr>
      <w:rFonts w:asciiTheme="majorHAnsi" w:eastAsiaTheme="majorEastAsia" w:hAnsiTheme="majorHAnsi" w:cstheme="majorBidi"/>
      <w:b/>
      <w:bCs/>
      <w:sz w:val="26"/>
      <w:szCs w:val="26"/>
    </w:rPr>
  </w:style>
  <w:style w:type="paragraph" w:styleId="Kop4">
    <w:name w:val="heading 4"/>
    <w:basedOn w:val="Standaard"/>
    <w:next w:val="Standaard"/>
    <w:link w:val="Kop4Char"/>
    <w:uiPriority w:val="9"/>
    <w:semiHidden/>
    <w:unhideWhenUsed/>
    <w:qFormat/>
    <w:rsid w:val="00D34B7C"/>
    <w:pPr>
      <w:keepNext/>
      <w:spacing w:before="240" w:after="60"/>
      <w:outlineLvl w:val="3"/>
    </w:pPr>
    <w:rPr>
      <w:b/>
      <w:bCs/>
      <w:sz w:val="28"/>
      <w:szCs w:val="28"/>
    </w:rPr>
  </w:style>
  <w:style w:type="paragraph" w:styleId="Kop5">
    <w:name w:val="heading 5"/>
    <w:basedOn w:val="Standaard"/>
    <w:next w:val="Standaard"/>
    <w:link w:val="Kop5Char"/>
    <w:uiPriority w:val="9"/>
    <w:semiHidden/>
    <w:unhideWhenUsed/>
    <w:qFormat/>
    <w:rsid w:val="00D34B7C"/>
    <w:pPr>
      <w:spacing w:before="240" w:after="60"/>
      <w:outlineLvl w:val="4"/>
    </w:pPr>
    <w:rPr>
      <w:b/>
      <w:bCs/>
      <w:i/>
      <w:iCs/>
      <w:sz w:val="26"/>
      <w:szCs w:val="26"/>
    </w:rPr>
  </w:style>
  <w:style w:type="paragraph" w:styleId="Kop6">
    <w:name w:val="heading 6"/>
    <w:basedOn w:val="Standaard"/>
    <w:next w:val="Standaard"/>
    <w:link w:val="Kop6Char"/>
    <w:uiPriority w:val="9"/>
    <w:semiHidden/>
    <w:unhideWhenUsed/>
    <w:qFormat/>
    <w:rsid w:val="00D34B7C"/>
    <w:pPr>
      <w:spacing w:before="240" w:after="60"/>
      <w:outlineLvl w:val="5"/>
    </w:pPr>
    <w:rPr>
      <w:rFonts w:cstheme="majorBidi"/>
      <w:b/>
      <w:bCs/>
      <w:sz w:val="22"/>
      <w:szCs w:val="22"/>
    </w:rPr>
  </w:style>
  <w:style w:type="paragraph" w:styleId="Kop7">
    <w:name w:val="heading 7"/>
    <w:basedOn w:val="Standaard"/>
    <w:next w:val="Standaard"/>
    <w:link w:val="Kop7Char"/>
    <w:uiPriority w:val="9"/>
    <w:semiHidden/>
    <w:unhideWhenUsed/>
    <w:qFormat/>
    <w:rsid w:val="00D34B7C"/>
    <w:pPr>
      <w:spacing w:before="240" w:after="60"/>
      <w:outlineLvl w:val="6"/>
    </w:pPr>
    <w:rPr>
      <w:rFonts w:cstheme="majorBidi"/>
    </w:rPr>
  </w:style>
  <w:style w:type="paragraph" w:styleId="Kop8">
    <w:name w:val="heading 8"/>
    <w:basedOn w:val="Standaard"/>
    <w:next w:val="Standaard"/>
    <w:link w:val="Kop8Char"/>
    <w:uiPriority w:val="9"/>
    <w:semiHidden/>
    <w:unhideWhenUsed/>
    <w:qFormat/>
    <w:rsid w:val="00D34B7C"/>
    <w:pPr>
      <w:spacing w:before="240" w:after="60"/>
      <w:outlineLvl w:val="7"/>
    </w:pPr>
    <w:rPr>
      <w:rFonts w:cstheme="majorBidi"/>
      <w:i/>
      <w:iCs/>
    </w:rPr>
  </w:style>
  <w:style w:type="paragraph" w:styleId="Kop9">
    <w:name w:val="heading 9"/>
    <w:basedOn w:val="Standaard"/>
    <w:next w:val="Standaard"/>
    <w:link w:val="Kop9Char"/>
    <w:uiPriority w:val="9"/>
    <w:semiHidden/>
    <w:unhideWhenUsed/>
    <w:qFormat/>
    <w:rsid w:val="00D34B7C"/>
    <w:pPr>
      <w:spacing w:before="240" w:after="60"/>
      <w:outlineLvl w:val="8"/>
    </w:pPr>
    <w:rPr>
      <w:rFonts w:asciiTheme="majorHAnsi" w:eastAsiaTheme="majorEastAsia" w:hAnsiTheme="majorHAnsi" w:cstheme="majorBidi"/>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Lijsttabel3-Accent1">
    <w:name w:val="List Table 3 Accent 1"/>
    <w:basedOn w:val="Standaardtabel"/>
    <w:uiPriority w:val="48"/>
    <w:tblPr>
      <w:tblStyleRowBandSize w:val="1"/>
      <w:tblStyleColBandSize w:val="1"/>
      <w:tblBorders>
        <w:top w:val="single" w:sz="4" w:space="0" w:color="052F61" w:themeColor="accent1"/>
        <w:left w:val="single" w:sz="4" w:space="0" w:color="052F61" w:themeColor="accent1"/>
        <w:bottom w:val="single" w:sz="4" w:space="0" w:color="052F61" w:themeColor="accent1"/>
        <w:right w:val="single" w:sz="4" w:space="0" w:color="052F61" w:themeColor="accent1"/>
      </w:tblBorders>
    </w:tblPr>
    <w:tblStylePr w:type="firstRow">
      <w:rPr>
        <w:b/>
        <w:bCs/>
        <w:color w:val="FFFFFF" w:themeColor="background1"/>
      </w:rPr>
      <w:tblPr/>
      <w:tcPr>
        <w:shd w:val="clear" w:color="auto" w:fill="052F61" w:themeFill="accent1"/>
      </w:tcPr>
    </w:tblStylePr>
    <w:tblStylePr w:type="lastRow">
      <w:rPr>
        <w:b/>
        <w:bCs/>
      </w:rPr>
      <w:tblPr/>
      <w:tcPr>
        <w:tcBorders>
          <w:top w:val="double" w:sz="4" w:space="0" w:color="052F6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2F61" w:themeColor="accent1"/>
          <w:right w:val="single" w:sz="4" w:space="0" w:color="052F61" w:themeColor="accent1"/>
        </w:tcBorders>
      </w:tcPr>
    </w:tblStylePr>
    <w:tblStylePr w:type="band1Horz">
      <w:tblPr/>
      <w:tcPr>
        <w:tcBorders>
          <w:top w:val="single" w:sz="4" w:space="0" w:color="052F61" w:themeColor="accent1"/>
          <w:bottom w:val="single" w:sz="4" w:space="0" w:color="052F6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2F61" w:themeColor="accent1"/>
          <w:left w:val="nil"/>
        </w:tcBorders>
      </w:tcPr>
    </w:tblStylePr>
    <w:tblStylePr w:type="swCell">
      <w:tblPr/>
      <w:tcPr>
        <w:tcBorders>
          <w:top w:val="double" w:sz="4" w:space="0" w:color="052F61" w:themeColor="accent1"/>
          <w:right w:val="nil"/>
        </w:tcBorders>
      </w:tcPr>
    </w:tblStylePr>
  </w:style>
  <w:style w:type="paragraph" w:styleId="Titel">
    <w:name w:val="Title"/>
    <w:basedOn w:val="Standaard"/>
    <w:next w:val="Standaard"/>
    <w:link w:val="TitelChar"/>
    <w:uiPriority w:val="10"/>
    <w:qFormat/>
    <w:rsid w:val="00D34B7C"/>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Char">
    <w:name w:val="Titel Char"/>
    <w:basedOn w:val="Standaardalinea-lettertype"/>
    <w:link w:val="Titel"/>
    <w:uiPriority w:val="10"/>
    <w:rsid w:val="00D34B7C"/>
    <w:rPr>
      <w:rFonts w:asciiTheme="majorHAnsi" w:eastAsiaTheme="majorEastAsia" w:hAnsiTheme="majorHAnsi" w:cstheme="majorBidi"/>
      <w:b/>
      <w:bCs/>
      <w:kern w:val="28"/>
      <w:sz w:val="32"/>
      <w:szCs w:val="32"/>
    </w:rPr>
  </w:style>
  <w:style w:type="paragraph" w:styleId="Ondertitel">
    <w:name w:val="Subtitle"/>
    <w:basedOn w:val="Standaard"/>
    <w:next w:val="Standaard"/>
    <w:link w:val="OndertitelChar"/>
    <w:uiPriority w:val="11"/>
    <w:qFormat/>
    <w:rsid w:val="00D34B7C"/>
    <w:pPr>
      <w:spacing w:after="60"/>
      <w:jc w:val="center"/>
      <w:outlineLvl w:val="1"/>
    </w:pPr>
    <w:rPr>
      <w:rFonts w:asciiTheme="majorHAnsi" w:eastAsiaTheme="majorEastAsia" w:hAnsiTheme="majorHAnsi"/>
    </w:rPr>
  </w:style>
  <w:style w:type="character" w:customStyle="1" w:styleId="Kop1Char">
    <w:name w:val="Kop 1 Char"/>
    <w:basedOn w:val="Standaardalinea-lettertype"/>
    <w:link w:val="Kop1"/>
    <w:uiPriority w:val="9"/>
    <w:rsid w:val="00D34B7C"/>
    <w:rPr>
      <w:rFonts w:asciiTheme="majorHAnsi" w:eastAsiaTheme="majorEastAsia" w:hAnsiTheme="majorHAnsi" w:cstheme="majorBidi"/>
      <w:b/>
      <w:bCs/>
      <w:kern w:val="32"/>
      <w:sz w:val="32"/>
      <w:szCs w:val="32"/>
    </w:rPr>
  </w:style>
  <w:style w:type="character" w:customStyle="1" w:styleId="Kop2Char">
    <w:name w:val="Kop 2 Char"/>
    <w:basedOn w:val="Standaardalinea-lettertype"/>
    <w:link w:val="Kop2"/>
    <w:uiPriority w:val="9"/>
    <w:rsid w:val="00BA1573"/>
    <w:rPr>
      <w:rFonts w:asciiTheme="majorHAnsi" w:eastAsiaTheme="majorEastAsia" w:hAnsiTheme="majorHAnsi" w:cstheme="majorBidi"/>
      <w:b/>
      <w:bCs/>
      <w:iCs/>
      <w:sz w:val="28"/>
      <w:szCs w:val="28"/>
    </w:rPr>
  </w:style>
  <w:style w:type="paragraph" w:styleId="Lijstopsomteken">
    <w:name w:val="List Bullet"/>
    <w:basedOn w:val="Standaard"/>
    <w:uiPriority w:val="31"/>
    <w:pPr>
      <w:numPr>
        <w:numId w:val="8"/>
      </w:numPr>
      <w:contextualSpacing/>
    </w:pPr>
  </w:style>
  <w:style w:type="paragraph" w:styleId="Koptekst">
    <w:name w:val="header"/>
    <w:basedOn w:val="Standaard"/>
    <w:link w:val="KoptekstChar"/>
    <w:uiPriority w:val="99"/>
    <w:unhideWhenUsed/>
  </w:style>
  <w:style w:type="character" w:customStyle="1" w:styleId="KoptekstChar">
    <w:name w:val="Koptekst Char"/>
    <w:basedOn w:val="Standaardalinea-lettertype"/>
    <w:link w:val="Koptekst"/>
    <w:uiPriority w:val="99"/>
  </w:style>
  <w:style w:type="paragraph" w:styleId="Duidelijkcitaat">
    <w:name w:val="Intense Quote"/>
    <w:basedOn w:val="Standaard"/>
    <w:next w:val="Standaard"/>
    <w:link w:val="DuidelijkcitaatChar"/>
    <w:uiPriority w:val="30"/>
    <w:qFormat/>
    <w:rsid w:val="00D34B7C"/>
    <w:pPr>
      <w:ind w:left="720" w:right="720"/>
    </w:pPr>
    <w:rPr>
      <w:b/>
      <w:i/>
      <w:szCs w:val="22"/>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Zakelijkverslag">
    <w:name w:val="Zakelijk verslag"/>
    <w:basedOn w:val="Standaardtabel"/>
    <w:uiPriority w:val="99"/>
    <w:pPr>
      <w:spacing w:before="240" w:after="180"/>
    </w:pPr>
    <w:rPr>
      <w:b/>
    </w:rPr>
    <w:tblPr>
      <w:tblBorders>
        <w:bottom w:val="single" w:sz="6" w:space="0" w:color="052F61" w:themeColor="accent1"/>
        <w:insideH w:val="single" w:sz="6" w:space="0" w:color="052F61" w:themeColor="accent1"/>
      </w:tblBorders>
      <w:tblCellMar>
        <w:left w:w="230" w:type="dxa"/>
        <w:right w:w="0" w:type="dxa"/>
      </w:tblCellMar>
    </w:tblPr>
    <w:tblStylePr w:type="firstRow">
      <w:pPr>
        <w:wordWrap/>
        <w:spacing w:beforeLines="0" w:before="200" w:beforeAutospacing="0" w:afterLines="0" w:after="160" w:afterAutospacing="0"/>
      </w:pPr>
      <w:rPr>
        <w:b/>
        <w:i w:val="0"/>
        <w:color w:val="76DBF4" w:themeColor="background2"/>
        <w:sz w:val="28"/>
      </w:rPr>
      <w:tblPr/>
      <w:trPr>
        <w:tblHeader/>
      </w:trPr>
      <w:tcPr>
        <w:tcBorders>
          <w:top w:val="nil"/>
          <w:left w:val="nil"/>
          <w:bottom w:val="nil"/>
          <w:right w:val="nil"/>
          <w:insideH w:val="nil"/>
          <w:insideV w:val="nil"/>
          <w:tl2br w:val="nil"/>
          <w:tr2bl w:val="nil"/>
        </w:tcBorders>
        <w:shd w:val="clear" w:color="auto" w:fill="052F61"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52F61" w:themeColor="accent1"/>
        <w:sz w:val="24"/>
      </w:rPr>
    </w:tblStylePr>
    <w:tblStylePr w:type="nwCell">
      <w:pPr>
        <w:wordWrap/>
        <w:jc w:val="left"/>
      </w:pPr>
    </w:tblStylePr>
  </w:style>
  <w:style w:type="character" w:customStyle="1" w:styleId="OndertitelChar">
    <w:name w:val="Ondertitel Char"/>
    <w:basedOn w:val="Standaardalinea-lettertype"/>
    <w:link w:val="Ondertitel"/>
    <w:uiPriority w:val="11"/>
    <w:rsid w:val="00D34B7C"/>
    <w:rPr>
      <w:rFonts w:asciiTheme="majorHAnsi" w:eastAsiaTheme="majorEastAsia" w:hAnsiTheme="majorHAnsi"/>
      <w:sz w:val="24"/>
      <w:szCs w:val="24"/>
    </w:rPr>
  </w:style>
  <w:style w:type="character" w:customStyle="1" w:styleId="Kop7Char">
    <w:name w:val="Kop 7 Char"/>
    <w:basedOn w:val="Standaardalinea-lettertype"/>
    <w:link w:val="Kop7"/>
    <w:uiPriority w:val="9"/>
    <w:semiHidden/>
    <w:rsid w:val="00D34B7C"/>
    <w:rPr>
      <w:rFonts w:cstheme="majorBidi"/>
      <w:sz w:val="24"/>
      <w:szCs w:val="24"/>
    </w:rPr>
  </w:style>
  <w:style w:type="character" w:customStyle="1" w:styleId="Kop8Char">
    <w:name w:val="Kop 8 Char"/>
    <w:basedOn w:val="Standaardalinea-lettertype"/>
    <w:link w:val="Kop8"/>
    <w:uiPriority w:val="9"/>
    <w:semiHidden/>
    <w:rsid w:val="00D34B7C"/>
    <w:rPr>
      <w:rFonts w:cstheme="majorBidi"/>
      <w:i/>
      <w:iCs/>
      <w:sz w:val="24"/>
      <w:szCs w:val="24"/>
    </w:rPr>
  </w:style>
  <w:style w:type="character" w:customStyle="1" w:styleId="Kop9Char">
    <w:name w:val="Kop 9 Char"/>
    <w:basedOn w:val="Standaardalinea-lettertype"/>
    <w:link w:val="Kop9"/>
    <w:uiPriority w:val="9"/>
    <w:semiHidden/>
    <w:rsid w:val="00D34B7C"/>
    <w:rPr>
      <w:rFonts w:asciiTheme="majorHAnsi" w:eastAsiaTheme="majorEastAsia" w:hAnsiTheme="majorHAnsi" w:cstheme="majorBidi"/>
    </w:rPr>
  </w:style>
  <w:style w:type="character" w:styleId="Subtielebenadrukking">
    <w:name w:val="Subtle Emphasis"/>
    <w:uiPriority w:val="19"/>
    <w:qFormat/>
    <w:rsid w:val="00D34B7C"/>
    <w:rPr>
      <w:i/>
      <w:color w:val="5A5A5A" w:themeColor="text1" w:themeTint="A5"/>
    </w:rPr>
  </w:style>
  <w:style w:type="character" w:styleId="Nadruk">
    <w:name w:val="Emphasis"/>
    <w:basedOn w:val="Standaardalinea-lettertype"/>
    <w:uiPriority w:val="20"/>
    <w:qFormat/>
    <w:rsid w:val="00D34B7C"/>
    <w:rPr>
      <w:rFonts w:asciiTheme="minorHAnsi" w:hAnsiTheme="minorHAnsi"/>
      <w:b/>
      <w:i/>
      <w:iCs/>
    </w:rPr>
  </w:style>
  <w:style w:type="character" w:styleId="Intensievebenadrukking">
    <w:name w:val="Intense Emphasis"/>
    <w:basedOn w:val="Standaardalinea-lettertype"/>
    <w:uiPriority w:val="21"/>
    <w:qFormat/>
    <w:rsid w:val="00D34B7C"/>
    <w:rPr>
      <w:b/>
      <w:i/>
      <w:sz w:val="24"/>
      <w:szCs w:val="24"/>
      <w:u w:val="single"/>
    </w:rPr>
  </w:style>
  <w:style w:type="character" w:styleId="Zwaar">
    <w:name w:val="Strong"/>
    <w:basedOn w:val="Standaardalinea-lettertype"/>
    <w:uiPriority w:val="22"/>
    <w:qFormat/>
    <w:rsid w:val="00D34B7C"/>
    <w:rPr>
      <w:b/>
      <w:bCs/>
    </w:rPr>
  </w:style>
  <w:style w:type="character" w:styleId="Subtieleverwijzing">
    <w:name w:val="Subtle Reference"/>
    <w:basedOn w:val="Standaardalinea-lettertype"/>
    <w:uiPriority w:val="31"/>
    <w:qFormat/>
    <w:rsid w:val="00D34B7C"/>
    <w:rPr>
      <w:sz w:val="24"/>
      <w:szCs w:val="24"/>
      <w:u w:val="single"/>
    </w:rPr>
  </w:style>
  <w:style w:type="character" w:styleId="Intensieveverwijzing">
    <w:name w:val="Intense Reference"/>
    <w:basedOn w:val="Standaardalinea-lettertype"/>
    <w:uiPriority w:val="32"/>
    <w:qFormat/>
    <w:rsid w:val="00D34B7C"/>
    <w:rPr>
      <w:b/>
      <w:sz w:val="24"/>
      <w:u w:val="single"/>
    </w:rPr>
  </w:style>
  <w:style w:type="character" w:styleId="Titelvanboek">
    <w:name w:val="Book Title"/>
    <w:basedOn w:val="Standaardalinea-lettertype"/>
    <w:uiPriority w:val="33"/>
    <w:qFormat/>
    <w:rsid w:val="00D34B7C"/>
    <w:rPr>
      <w:rFonts w:asciiTheme="majorHAnsi" w:eastAsiaTheme="majorEastAsia" w:hAnsiTheme="majorHAnsi"/>
      <w:b/>
      <w:i/>
      <w:sz w:val="24"/>
      <w:szCs w:val="24"/>
    </w:rPr>
  </w:style>
  <w:style w:type="paragraph" w:styleId="Bijschrift">
    <w:name w:val="caption"/>
    <w:basedOn w:val="Standaard"/>
    <w:next w:val="Standaard"/>
    <w:uiPriority w:val="35"/>
    <w:unhideWhenUsed/>
    <w:rsid w:val="00FB431B"/>
    <w:pPr>
      <w:spacing w:after="200"/>
    </w:pPr>
    <w:rPr>
      <w:i/>
      <w:iCs/>
      <w:sz w:val="22"/>
      <w:szCs w:val="18"/>
    </w:rPr>
  </w:style>
  <w:style w:type="paragraph" w:styleId="Kopvaninhoudsopgave">
    <w:name w:val="TOC Heading"/>
    <w:basedOn w:val="Kop1"/>
    <w:next w:val="Standaard"/>
    <w:uiPriority w:val="39"/>
    <w:unhideWhenUsed/>
    <w:qFormat/>
    <w:rsid w:val="00D34B7C"/>
    <w:pPr>
      <w:outlineLvl w:val="9"/>
    </w:pPr>
  </w:style>
  <w:style w:type="character" w:styleId="Tekstvantijdelijkeaanduiding">
    <w:name w:val="Placeholder Text"/>
    <w:basedOn w:val="Standaardalinea-lettertype"/>
    <w:uiPriority w:val="99"/>
    <w:semiHidden/>
    <w:rsid w:val="00EC0F68"/>
    <w:rPr>
      <w:color w:val="595959" w:themeColor="text1" w:themeTint="A6"/>
    </w:rPr>
  </w:style>
  <w:style w:type="paragraph" w:styleId="Voettekst">
    <w:name w:val="footer"/>
    <w:basedOn w:val="Standaard"/>
    <w:link w:val="VoettekstChar"/>
    <w:uiPriority w:val="99"/>
    <w:unhideWhenUsed/>
    <w:pPr>
      <w:pBdr>
        <w:top w:val="single" w:sz="4" w:space="8" w:color="052F61" w:themeColor="accent1"/>
        <w:left w:val="single" w:sz="4" w:space="31" w:color="052F61" w:themeColor="accent1"/>
        <w:bottom w:val="single" w:sz="4" w:space="8" w:color="052F61" w:themeColor="accent1"/>
        <w:right w:val="single" w:sz="4" w:space="31" w:color="052F61" w:themeColor="accent1"/>
      </w:pBdr>
      <w:shd w:val="clear" w:color="auto" w:fill="052F61" w:themeFill="accent1"/>
    </w:pPr>
    <w:rPr>
      <w:color w:val="FFFFFF" w:themeColor="background1"/>
    </w:rPr>
  </w:style>
  <w:style w:type="character" w:customStyle="1" w:styleId="VoettekstChar">
    <w:name w:val="Voettekst Char"/>
    <w:basedOn w:val="Standaardalinea-lettertype"/>
    <w:link w:val="Voettekst"/>
    <w:uiPriority w:val="99"/>
    <w:rPr>
      <w:color w:val="FFFFFF" w:themeColor="background1"/>
      <w:shd w:val="clear" w:color="auto" w:fill="052F61" w:themeFill="accent1"/>
    </w:rPr>
  </w:style>
  <w:style w:type="paragraph" w:styleId="Citaat">
    <w:name w:val="Quote"/>
    <w:basedOn w:val="Standaard"/>
    <w:next w:val="Standaard"/>
    <w:link w:val="CitaatChar"/>
    <w:uiPriority w:val="29"/>
    <w:qFormat/>
    <w:rsid w:val="00D34B7C"/>
    <w:rPr>
      <w:i/>
    </w:rPr>
  </w:style>
  <w:style w:type="character" w:customStyle="1" w:styleId="CitaatChar">
    <w:name w:val="Citaat Char"/>
    <w:basedOn w:val="Standaardalinea-lettertype"/>
    <w:link w:val="Citaat"/>
    <w:uiPriority w:val="29"/>
    <w:rsid w:val="00D34B7C"/>
    <w:rPr>
      <w:i/>
      <w:sz w:val="24"/>
      <w:szCs w:val="24"/>
    </w:rPr>
  </w:style>
  <w:style w:type="character" w:customStyle="1" w:styleId="DuidelijkcitaatChar">
    <w:name w:val="Duidelijk citaat Char"/>
    <w:basedOn w:val="Standaardalinea-lettertype"/>
    <w:link w:val="Duidelijkcitaat"/>
    <w:uiPriority w:val="30"/>
    <w:rsid w:val="00D34B7C"/>
    <w:rPr>
      <w:b/>
      <w:i/>
      <w:sz w:val="24"/>
    </w:rPr>
  </w:style>
  <w:style w:type="character" w:customStyle="1" w:styleId="Kop3Char">
    <w:name w:val="Kop 3 Char"/>
    <w:basedOn w:val="Standaardalinea-lettertype"/>
    <w:link w:val="Kop3"/>
    <w:uiPriority w:val="9"/>
    <w:semiHidden/>
    <w:rsid w:val="00D34B7C"/>
    <w:rPr>
      <w:rFonts w:asciiTheme="majorHAnsi" w:eastAsiaTheme="majorEastAsia" w:hAnsiTheme="majorHAnsi" w:cstheme="majorBidi"/>
      <w:b/>
      <w:bCs/>
      <w:sz w:val="26"/>
      <w:szCs w:val="26"/>
    </w:rPr>
  </w:style>
  <w:style w:type="paragraph" w:styleId="Lijstnummering">
    <w:name w:val="List Number"/>
    <w:basedOn w:val="Standaard"/>
    <w:uiPriority w:val="32"/>
    <w:pPr>
      <w:numPr>
        <w:numId w:val="7"/>
      </w:numPr>
      <w:contextualSpacing/>
    </w:pPr>
  </w:style>
  <w:style w:type="character" w:customStyle="1" w:styleId="Kop6Char">
    <w:name w:val="Kop 6 Char"/>
    <w:basedOn w:val="Standaardalinea-lettertype"/>
    <w:link w:val="Kop6"/>
    <w:uiPriority w:val="9"/>
    <w:semiHidden/>
    <w:rsid w:val="00D34B7C"/>
    <w:rPr>
      <w:rFonts w:cstheme="majorBidi"/>
      <w:b/>
      <w:bCs/>
    </w:rPr>
  </w:style>
  <w:style w:type="paragraph" w:styleId="Ballontekst">
    <w:name w:val="Balloon Text"/>
    <w:basedOn w:val="Standaard"/>
    <w:link w:val="BallontekstChar"/>
    <w:uiPriority w:val="99"/>
    <w:semiHidden/>
    <w:unhideWhenUsed/>
    <w:rsid w:val="00FB431B"/>
    <w:rPr>
      <w:rFonts w:ascii="Segoe UI" w:hAnsi="Segoe UI" w:cs="Segoe UI"/>
      <w:sz w:val="22"/>
      <w:szCs w:val="18"/>
    </w:rPr>
  </w:style>
  <w:style w:type="character" w:customStyle="1" w:styleId="BallontekstChar">
    <w:name w:val="Ballontekst Char"/>
    <w:basedOn w:val="Standaardalinea-lettertype"/>
    <w:link w:val="Ballontekst"/>
    <w:uiPriority w:val="99"/>
    <w:semiHidden/>
    <w:rsid w:val="00FB431B"/>
    <w:rPr>
      <w:rFonts w:ascii="Segoe UI" w:hAnsi="Segoe UI" w:cs="Segoe UI"/>
      <w:color w:val="595959" w:themeColor="text1" w:themeTint="A6"/>
      <w:sz w:val="22"/>
      <w:szCs w:val="18"/>
    </w:rPr>
  </w:style>
  <w:style w:type="paragraph" w:styleId="Plattetekst3">
    <w:name w:val="Body Text 3"/>
    <w:basedOn w:val="Standaard"/>
    <w:link w:val="Plattetekst3Char"/>
    <w:uiPriority w:val="99"/>
    <w:semiHidden/>
    <w:unhideWhenUsed/>
    <w:rsid w:val="00FB431B"/>
    <w:pPr>
      <w:spacing w:after="120"/>
    </w:pPr>
    <w:rPr>
      <w:sz w:val="22"/>
      <w:szCs w:val="16"/>
    </w:rPr>
  </w:style>
  <w:style w:type="character" w:customStyle="1" w:styleId="Plattetekst3Char">
    <w:name w:val="Platte tekst 3 Char"/>
    <w:basedOn w:val="Standaardalinea-lettertype"/>
    <w:link w:val="Plattetekst3"/>
    <w:uiPriority w:val="99"/>
    <w:semiHidden/>
    <w:rsid w:val="00FB431B"/>
    <w:rPr>
      <w:color w:val="595959" w:themeColor="text1" w:themeTint="A6"/>
      <w:sz w:val="22"/>
      <w:szCs w:val="16"/>
    </w:rPr>
  </w:style>
  <w:style w:type="character" w:styleId="Verwijzingopmerking">
    <w:name w:val="annotation reference"/>
    <w:basedOn w:val="Standaardalinea-lettertype"/>
    <w:uiPriority w:val="99"/>
    <w:semiHidden/>
    <w:unhideWhenUsed/>
    <w:rsid w:val="00FB431B"/>
    <w:rPr>
      <w:sz w:val="22"/>
      <w:szCs w:val="16"/>
    </w:rPr>
  </w:style>
  <w:style w:type="paragraph" w:styleId="Tekstopmerking">
    <w:name w:val="annotation text"/>
    <w:basedOn w:val="Standaard"/>
    <w:link w:val="TekstopmerkingChar"/>
    <w:uiPriority w:val="99"/>
    <w:semiHidden/>
    <w:unhideWhenUsed/>
    <w:rsid w:val="00FB431B"/>
    <w:rPr>
      <w:sz w:val="22"/>
      <w:szCs w:val="20"/>
    </w:rPr>
  </w:style>
  <w:style w:type="character" w:customStyle="1" w:styleId="TekstopmerkingChar">
    <w:name w:val="Tekst opmerking Char"/>
    <w:basedOn w:val="Standaardalinea-lettertype"/>
    <w:link w:val="Tekstopmerking"/>
    <w:uiPriority w:val="99"/>
    <w:semiHidden/>
    <w:rsid w:val="00FB431B"/>
    <w:rPr>
      <w:color w:val="595959" w:themeColor="text1" w:themeTint="A6"/>
      <w:sz w:val="22"/>
      <w:szCs w:val="20"/>
    </w:rPr>
  </w:style>
  <w:style w:type="paragraph" w:styleId="Onderwerpvanopmerking">
    <w:name w:val="annotation subject"/>
    <w:basedOn w:val="Tekstopmerking"/>
    <w:next w:val="Tekstopmerking"/>
    <w:link w:val="OnderwerpvanopmerkingChar"/>
    <w:uiPriority w:val="99"/>
    <w:semiHidden/>
    <w:unhideWhenUsed/>
    <w:rsid w:val="00FB431B"/>
    <w:rPr>
      <w:b/>
      <w:bCs/>
    </w:rPr>
  </w:style>
  <w:style w:type="character" w:customStyle="1" w:styleId="OnderwerpvanopmerkingChar">
    <w:name w:val="Onderwerp van opmerking Char"/>
    <w:basedOn w:val="TekstopmerkingChar"/>
    <w:link w:val="Onderwerpvanopmerking"/>
    <w:uiPriority w:val="99"/>
    <w:semiHidden/>
    <w:rsid w:val="00FB431B"/>
    <w:rPr>
      <w:b/>
      <w:bCs/>
      <w:color w:val="595959" w:themeColor="text1" w:themeTint="A6"/>
      <w:sz w:val="22"/>
      <w:szCs w:val="20"/>
    </w:rPr>
  </w:style>
  <w:style w:type="paragraph" w:styleId="Documentstructuur">
    <w:name w:val="Document Map"/>
    <w:basedOn w:val="Standaard"/>
    <w:link w:val="DocumentstructuurChar"/>
    <w:uiPriority w:val="99"/>
    <w:semiHidden/>
    <w:unhideWhenUsed/>
    <w:rsid w:val="00FB431B"/>
    <w:rPr>
      <w:rFonts w:ascii="Segoe UI" w:hAnsi="Segoe UI" w:cs="Segoe UI"/>
      <w:sz w:val="22"/>
      <w:szCs w:val="16"/>
    </w:rPr>
  </w:style>
  <w:style w:type="character" w:customStyle="1" w:styleId="DocumentstructuurChar">
    <w:name w:val="Documentstructuur Char"/>
    <w:basedOn w:val="Standaardalinea-lettertype"/>
    <w:link w:val="Documentstructuur"/>
    <w:uiPriority w:val="99"/>
    <w:semiHidden/>
    <w:rsid w:val="00FB431B"/>
    <w:rPr>
      <w:rFonts w:ascii="Segoe UI" w:hAnsi="Segoe UI" w:cs="Segoe UI"/>
      <w:color w:val="595959" w:themeColor="text1" w:themeTint="A6"/>
      <w:sz w:val="22"/>
      <w:szCs w:val="16"/>
    </w:rPr>
  </w:style>
  <w:style w:type="paragraph" w:styleId="Eindnoottekst">
    <w:name w:val="endnote text"/>
    <w:basedOn w:val="Standaard"/>
    <w:link w:val="EindnoottekstChar"/>
    <w:uiPriority w:val="99"/>
    <w:semiHidden/>
    <w:unhideWhenUsed/>
    <w:rsid w:val="00FB431B"/>
    <w:rPr>
      <w:sz w:val="22"/>
      <w:szCs w:val="20"/>
    </w:rPr>
  </w:style>
  <w:style w:type="character" w:customStyle="1" w:styleId="EindnoottekstChar">
    <w:name w:val="Eindnoottekst Char"/>
    <w:basedOn w:val="Standaardalinea-lettertype"/>
    <w:link w:val="Eindnoottekst"/>
    <w:uiPriority w:val="99"/>
    <w:semiHidden/>
    <w:rsid w:val="00FB431B"/>
    <w:rPr>
      <w:color w:val="595959" w:themeColor="text1" w:themeTint="A6"/>
      <w:sz w:val="22"/>
      <w:szCs w:val="20"/>
    </w:rPr>
  </w:style>
  <w:style w:type="paragraph" w:styleId="Afzender">
    <w:name w:val="envelope return"/>
    <w:basedOn w:val="Standaard"/>
    <w:uiPriority w:val="99"/>
    <w:semiHidden/>
    <w:unhideWhenUsed/>
    <w:rsid w:val="00FB431B"/>
    <w:rPr>
      <w:rFonts w:asciiTheme="majorHAnsi" w:eastAsiaTheme="majorEastAsia" w:hAnsiTheme="majorHAnsi" w:cstheme="majorBidi"/>
      <w:sz w:val="22"/>
      <w:szCs w:val="20"/>
    </w:rPr>
  </w:style>
  <w:style w:type="paragraph" w:styleId="Voetnoottekst">
    <w:name w:val="footnote text"/>
    <w:basedOn w:val="Standaard"/>
    <w:link w:val="VoetnoottekstChar"/>
    <w:uiPriority w:val="99"/>
    <w:semiHidden/>
    <w:unhideWhenUsed/>
    <w:rsid w:val="00FB431B"/>
    <w:rPr>
      <w:sz w:val="22"/>
      <w:szCs w:val="20"/>
    </w:rPr>
  </w:style>
  <w:style w:type="character" w:customStyle="1" w:styleId="VoetnoottekstChar">
    <w:name w:val="Voetnoottekst Char"/>
    <w:basedOn w:val="Standaardalinea-lettertype"/>
    <w:link w:val="Voetnoottekst"/>
    <w:uiPriority w:val="99"/>
    <w:semiHidden/>
    <w:rsid w:val="00FB431B"/>
    <w:rPr>
      <w:color w:val="595959" w:themeColor="text1" w:themeTint="A6"/>
      <w:sz w:val="22"/>
      <w:szCs w:val="20"/>
    </w:rPr>
  </w:style>
  <w:style w:type="character" w:styleId="HTMLCode">
    <w:name w:val="HTML Code"/>
    <w:basedOn w:val="Standaardalinea-lettertype"/>
    <w:uiPriority w:val="99"/>
    <w:semiHidden/>
    <w:unhideWhenUsed/>
    <w:rsid w:val="00FB431B"/>
    <w:rPr>
      <w:rFonts w:ascii="Consolas" w:hAnsi="Consolas"/>
      <w:sz w:val="22"/>
      <w:szCs w:val="20"/>
    </w:rPr>
  </w:style>
  <w:style w:type="character" w:styleId="HTML-toetsenbord">
    <w:name w:val="HTML Keyboard"/>
    <w:basedOn w:val="Standaardalinea-lettertype"/>
    <w:uiPriority w:val="99"/>
    <w:semiHidden/>
    <w:unhideWhenUsed/>
    <w:rsid w:val="00FB431B"/>
    <w:rPr>
      <w:rFonts w:ascii="Consolas" w:hAnsi="Consolas"/>
      <w:sz w:val="22"/>
      <w:szCs w:val="20"/>
    </w:rPr>
  </w:style>
  <w:style w:type="paragraph" w:styleId="HTML-voorafopgemaakt">
    <w:name w:val="HTML Preformatted"/>
    <w:basedOn w:val="Standaard"/>
    <w:link w:val="HTML-voorafopgemaaktChar"/>
    <w:uiPriority w:val="99"/>
    <w:semiHidden/>
    <w:unhideWhenUsed/>
    <w:rsid w:val="00FB431B"/>
    <w:rPr>
      <w:rFonts w:ascii="Consolas" w:hAnsi="Consolas"/>
      <w:sz w:val="22"/>
      <w:szCs w:val="20"/>
    </w:rPr>
  </w:style>
  <w:style w:type="character" w:customStyle="1" w:styleId="HTML-voorafopgemaaktChar">
    <w:name w:val="HTML - vooraf opgemaakt Char"/>
    <w:basedOn w:val="Standaardalinea-lettertype"/>
    <w:link w:val="HTML-voorafopgemaakt"/>
    <w:uiPriority w:val="99"/>
    <w:semiHidden/>
    <w:rsid w:val="00FB431B"/>
    <w:rPr>
      <w:rFonts w:ascii="Consolas" w:hAnsi="Consolas"/>
      <w:color w:val="595959" w:themeColor="text1" w:themeTint="A6"/>
      <w:sz w:val="22"/>
      <w:szCs w:val="20"/>
    </w:rPr>
  </w:style>
  <w:style w:type="character" w:styleId="HTML-schrijfmachine">
    <w:name w:val="HTML Typewriter"/>
    <w:basedOn w:val="Standaardalinea-lettertype"/>
    <w:uiPriority w:val="99"/>
    <w:semiHidden/>
    <w:unhideWhenUsed/>
    <w:rsid w:val="00FB431B"/>
    <w:rPr>
      <w:rFonts w:ascii="Consolas" w:hAnsi="Consolas"/>
      <w:sz w:val="22"/>
      <w:szCs w:val="20"/>
    </w:rPr>
  </w:style>
  <w:style w:type="paragraph" w:styleId="Macrotekst">
    <w:name w:val="macro"/>
    <w:link w:val="Macroteks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595959" w:themeColor="text1" w:themeTint="A6"/>
      <w:szCs w:val="20"/>
    </w:rPr>
  </w:style>
  <w:style w:type="character" w:customStyle="1" w:styleId="MacrotekstChar">
    <w:name w:val="Macrotekst Char"/>
    <w:basedOn w:val="Standaardalinea-lettertype"/>
    <w:link w:val="Macrotekst"/>
    <w:uiPriority w:val="99"/>
    <w:semiHidden/>
    <w:rsid w:val="00FB431B"/>
    <w:rPr>
      <w:rFonts w:ascii="Consolas" w:hAnsi="Consolas"/>
      <w:color w:val="595959" w:themeColor="text1" w:themeTint="A6"/>
      <w:sz w:val="22"/>
      <w:szCs w:val="20"/>
    </w:rPr>
  </w:style>
  <w:style w:type="paragraph" w:styleId="Tekstzonderopmaak">
    <w:name w:val="Plain Text"/>
    <w:basedOn w:val="Standaard"/>
    <w:link w:val="TekstzonderopmaakChar"/>
    <w:uiPriority w:val="99"/>
    <w:semiHidden/>
    <w:unhideWhenUsed/>
    <w:rsid w:val="00FB431B"/>
    <w:rPr>
      <w:rFonts w:ascii="Consolas" w:hAnsi="Consolas"/>
      <w:sz w:val="22"/>
      <w:szCs w:val="21"/>
    </w:rPr>
  </w:style>
  <w:style w:type="character" w:customStyle="1" w:styleId="TekstzonderopmaakChar">
    <w:name w:val="Tekst zonder opmaak Char"/>
    <w:basedOn w:val="Standaardalinea-lettertype"/>
    <w:link w:val="Tekstzonderopmaak"/>
    <w:uiPriority w:val="99"/>
    <w:semiHidden/>
    <w:rsid w:val="00FB431B"/>
    <w:rPr>
      <w:rFonts w:ascii="Consolas" w:hAnsi="Consolas"/>
      <w:color w:val="595959" w:themeColor="text1" w:themeTint="A6"/>
      <w:sz w:val="22"/>
      <w:szCs w:val="21"/>
    </w:rPr>
  </w:style>
  <w:style w:type="paragraph" w:styleId="Plattetekstinspringen3">
    <w:name w:val="Body Text Indent 3"/>
    <w:basedOn w:val="Standaard"/>
    <w:link w:val="Plattetekstinspringen3Char"/>
    <w:uiPriority w:val="99"/>
    <w:semiHidden/>
    <w:unhideWhenUsed/>
    <w:rsid w:val="00EC0F68"/>
    <w:pPr>
      <w:spacing w:after="120"/>
      <w:ind w:left="360"/>
    </w:pPr>
    <w:rPr>
      <w:sz w:val="22"/>
      <w:szCs w:val="16"/>
    </w:rPr>
  </w:style>
  <w:style w:type="character" w:customStyle="1" w:styleId="Plattetekstinspringen3Char">
    <w:name w:val="Platte tekst inspringen 3 Char"/>
    <w:basedOn w:val="Standaardalinea-lettertype"/>
    <w:link w:val="Plattetekstinspringen3"/>
    <w:uiPriority w:val="99"/>
    <w:semiHidden/>
    <w:rsid w:val="00EC0F68"/>
    <w:rPr>
      <w:color w:val="595959" w:themeColor="text1" w:themeTint="A6"/>
      <w:sz w:val="22"/>
      <w:szCs w:val="16"/>
    </w:rPr>
  </w:style>
  <w:style w:type="paragraph" w:styleId="Geenafstand">
    <w:name w:val="No Spacing"/>
    <w:basedOn w:val="Standaard"/>
    <w:link w:val="GeenafstandChar"/>
    <w:uiPriority w:val="1"/>
    <w:qFormat/>
    <w:rsid w:val="00D34B7C"/>
    <w:rPr>
      <w:szCs w:val="32"/>
    </w:rPr>
  </w:style>
  <w:style w:type="character" w:customStyle="1" w:styleId="GeenafstandChar">
    <w:name w:val="Geen afstand Char"/>
    <w:basedOn w:val="Standaardalinea-lettertype"/>
    <w:link w:val="Geenafstand"/>
    <w:uiPriority w:val="1"/>
    <w:rsid w:val="00D34B7C"/>
    <w:rPr>
      <w:sz w:val="24"/>
      <w:szCs w:val="32"/>
    </w:rPr>
  </w:style>
  <w:style w:type="character" w:customStyle="1" w:styleId="Kop4Char">
    <w:name w:val="Kop 4 Char"/>
    <w:basedOn w:val="Standaardalinea-lettertype"/>
    <w:link w:val="Kop4"/>
    <w:uiPriority w:val="9"/>
    <w:semiHidden/>
    <w:rsid w:val="00D34B7C"/>
    <w:rPr>
      <w:b/>
      <w:bCs/>
      <w:sz w:val="28"/>
      <w:szCs w:val="28"/>
    </w:rPr>
  </w:style>
  <w:style w:type="character" w:customStyle="1" w:styleId="Kop5Char">
    <w:name w:val="Kop 5 Char"/>
    <w:basedOn w:val="Standaardalinea-lettertype"/>
    <w:link w:val="Kop5"/>
    <w:uiPriority w:val="9"/>
    <w:semiHidden/>
    <w:rsid w:val="00D34B7C"/>
    <w:rPr>
      <w:b/>
      <w:bCs/>
      <w:i/>
      <w:iCs/>
      <w:sz w:val="26"/>
      <w:szCs w:val="26"/>
    </w:rPr>
  </w:style>
  <w:style w:type="paragraph" w:styleId="Lijstalinea">
    <w:name w:val="List Paragraph"/>
    <w:basedOn w:val="Standaard"/>
    <w:uiPriority w:val="34"/>
    <w:qFormat/>
    <w:rsid w:val="00D34B7C"/>
    <w:pPr>
      <w:ind w:left="720"/>
      <w:contextualSpacing/>
    </w:pPr>
  </w:style>
  <w:style w:type="paragraph" w:styleId="Inhopg1">
    <w:name w:val="toc 1"/>
    <w:basedOn w:val="Standaard"/>
    <w:next w:val="Standaard"/>
    <w:autoRedefine/>
    <w:uiPriority w:val="39"/>
    <w:unhideWhenUsed/>
    <w:rsid w:val="000071B9"/>
    <w:pPr>
      <w:spacing w:after="100"/>
    </w:pPr>
  </w:style>
  <w:style w:type="character" w:styleId="Hyperlink">
    <w:name w:val="Hyperlink"/>
    <w:basedOn w:val="Standaardalinea-lettertype"/>
    <w:uiPriority w:val="99"/>
    <w:unhideWhenUsed/>
    <w:rsid w:val="000071B9"/>
    <w:rPr>
      <w:color w:val="0D2E46" w:themeColor="hyperlink"/>
      <w:u w:val="single"/>
    </w:rPr>
  </w:style>
  <w:style w:type="paragraph" w:styleId="Inhopg2">
    <w:name w:val="toc 2"/>
    <w:basedOn w:val="Standaard"/>
    <w:next w:val="Standaard"/>
    <w:autoRedefine/>
    <w:uiPriority w:val="39"/>
    <w:unhideWhenUsed/>
    <w:rsid w:val="007940C3"/>
    <w:pPr>
      <w:spacing w:after="100"/>
      <w:ind w:left="240"/>
    </w:pPr>
  </w:style>
  <w:style w:type="character" w:styleId="Onopgelostemelding">
    <w:name w:val="Unresolved Mention"/>
    <w:basedOn w:val="Standaardalinea-lettertype"/>
    <w:uiPriority w:val="99"/>
    <w:semiHidden/>
    <w:unhideWhenUsed/>
    <w:rsid w:val="00E94029"/>
    <w:rPr>
      <w:color w:val="605E5C"/>
      <w:shd w:val="clear" w:color="auto" w:fill="E1DFDD"/>
    </w:rPr>
  </w:style>
  <w:style w:type="character" w:styleId="GevolgdeHyperlink">
    <w:name w:val="FollowedHyperlink"/>
    <w:basedOn w:val="Standaardalinea-lettertype"/>
    <w:uiPriority w:val="99"/>
    <w:semiHidden/>
    <w:unhideWhenUsed/>
    <w:rsid w:val="00DD155B"/>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01891">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docs.cmtelecom.com/bulk-sms/v1.0" TargetMode="External"/><Relationship Id="rId21" Type="http://schemas.openxmlformats.org/officeDocument/2006/relationships/image" Target="media/image13.png"/><Relationship Id="rId34" Type="http://schemas.openxmlformats.org/officeDocument/2006/relationships/hyperlink" Target="https://docs.cmtelecom.com/number-verifier/v1.1"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cmtelecom.com/voice-api/v2.0#prerequisites|text-to-speech"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dia\AppData\Roaming\Microsoft\Templates\Bedrijfsdocument.dotx" TargetMode="External"/></Relationships>
</file>

<file path=word/theme/theme1.xml><?xml version="1.0" encoding="utf-8"?>
<a:theme xmlns:a="http://schemas.openxmlformats.org/drawingml/2006/main" name="Segment">
  <a:themeElements>
    <a:clrScheme name="Segmen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gment">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gmen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dit document worden de stappen uitgelegd die benodigd zijn om een connector aan te maken in Azure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B69B4-16F0-4525-9CA1-870C61E0C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Bedrijfsdocument.dotx</Template>
  <TotalTime>4621</TotalTime>
  <Pages>34</Pages>
  <Words>3317</Words>
  <Characters>18245</Characters>
  <Application>Microsoft Office Word</Application>
  <DocSecurity>0</DocSecurity>
  <Lines>152</Lines>
  <Paragraphs>43</Paragraphs>
  <ScaleCrop>false</ScaleCrop>
  <HeadingPairs>
    <vt:vector size="2" baseType="variant">
      <vt:variant>
        <vt:lpstr>Titel</vt:lpstr>
      </vt:variant>
      <vt:variant>
        <vt:i4>1</vt:i4>
      </vt:variant>
    </vt:vector>
  </HeadingPairs>
  <TitlesOfParts>
    <vt:vector size="1" baseType="lpstr">
      <vt:lpstr>Gebruikers Handleiding</vt:lpstr>
    </vt:vector>
  </TitlesOfParts>
  <Company/>
  <LinksUpToDate>false</LinksUpToDate>
  <CharactersWithSpaces>21519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Gebruikers Handleiding</dc:title>
  <dc:subject>Azure Logic Apps</dc:subject>
  <dc:creator>Nadia Karimi, 2125326</dc:creator>
  <cp:keywords/>
  <dc:description/>
  <cp:lastModifiedBy>Nadia Karimi</cp:lastModifiedBy>
  <cp:revision>168</cp:revision>
  <dcterms:created xsi:type="dcterms:W3CDTF">2018-06-06T09:46:00Z</dcterms:created>
  <dcterms:modified xsi:type="dcterms:W3CDTF">2018-06-14T09:43:00Z</dcterms:modified>
</cp:coreProperties>
</file>